
<file path=[Content_Types].xml><?xml version="1.0" encoding="utf-8"?>
<Types xmlns="http://schemas.openxmlformats.org/package/2006/content-types">
  <Default Extension="gif" ContentType="image/gif"/>
  <Default Extension="html" ContentType="text/html"/>
  <Default Extension="rels" ContentType="application/vnd.openxmlformats-package.relationships+xml"/>
  <Default Extension="xml" ContentType="application/xml"/>
  <Override ContentType="text/html" PartName="/chunk.html"/>
  <Override ContentType="text/html" PartName="/chunk2.html"/>
  <Override ContentType="text/html" PartName="/chunk3.html"/>
  <Override ContentType="text/html" PartName="/chunk4.html"/>
  <Override ContentType="text/html" PartName="/chunk5.html"/>
  <Override ContentType="text/html" PartName="/chunk6.ht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drawingml.diagramColors+xml" PartName="/word/diagrams/colors1.xml"/>
  <Override ContentType="application/vnd.openxmlformats-officedocument.drawingml.diagramColors+xml" PartName="/word/diagrams/colors2.xml"/>
  <Override ContentType="application/vnd.openxmlformats-officedocument.drawingml.diagramData+xml" PartName="/word/diagrams/data1.xml"/>
  <Override ContentType="application/vnd.openxmlformats-officedocument.drawingml.diagramData+xml" PartName="/word/diagrams/data2.xml"/>
  <Override ContentType="application/vnd.openxmlformats-officedocument.drawingml.diagramLayout+xml" PartName="/word/diagrams/layout1.xml"/>
  <Override ContentType="application/vnd.openxmlformats-officedocument.drawingml.diagramLayout+xml" PartName="/word/diagrams/layout2.xml"/>
  <Override ContentType="application/vnd.openxmlformats-officedocument.drawingml.diagramStyle+xml" PartName="/word/diagrams/quickStyle1.xml"/>
  <Override ContentType="application/vnd.openxmlformats-officedocument.drawingml.diagramStyle+xml" PartName="/word/diagrams/quickStyle2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
<Relationships xmlns="http://schemas.openxmlformats.org/package/2006/relationships">
    <Relationship Target="docProps/app.xml" Type="http://schemas.openxmlformats.org/officeDocument/2006/relationships/extended-properties" Id="rId3"/>
    <Relationship Target="docProps/core.xml" Type="http://schemas.openxmlformats.org/package/2006/relationships/metadata/core-properties" Id="rId2"/>
    <Relationship Target="word/document.xml" Type="http://schemas.openxmlformats.org/officeDocument/2006/relationships/officeDocument" Id="rId1"/>
</Relationships>

</file>

<file path=word/document.xml><?xml version="1.0" encoding="utf-8"?>
<w:document xmlns:r="http://schemas.openxmlformats.org/officeDocument/2006/relationships" xmlns:w="http://schemas.openxmlformats.org/wordprocessingml/2006/main" xmlns:w15="http://schemas.microsoft.com/office/word/2012/wordml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xmlns:w16cex="http://schemas.microsoft.com/office/word/2018/wordml/cex" xmlns:w16sdtdh="http://schemas.microsoft.com/office/word/2020/wordml/sdtdatahash" xmlns:w16="http://schemas.microsoft.com/office/word/2018/wordml" mc:Ignorable="w14 w15 w16se w16cid w16 w16cex w16sdtdh wp14">
  <w:body>
    <!-- Modified by docx4j 11.5.2 (Apache licensed) using REFERENCE JAXB in Eclipse Adoptium Java 21.0.12.1 on Linux -->
    <w:altChunk r:id="rId13"/>
    <w:p w:rsidR="003E378E" w:rsidRDefault="003E378E" w14:paraId="29BBA691" w14:textId="77777777">
      <w:r>
        <w:br w:type="page"/>
      </w:r>
    </w:p>
    <w:altChunk r:id="rId14"/>
    <w:altChunk r:id="rId15"/>
    <w:p>
      <w:r>
        <w:fldChar w:fldCharType="begin" w:dirty="true"/>
      </w:r>
      <w:r>
        <w:instrText xml:space="preserve">TOC \o "1-6" \h \z \u</w:instrText>
      </w:r>
      <w:r>
        <w:fldChar w:fldCharType="end"/>
      </w:r>
    </w:p>
    <w:p w:rsidR="00EF431D" w:rsidP="00EF431D" w:rsidRDefault="00EF431D" w14:paraId="274A1EE8" w14:textId="3D12E48B">
      <w:r>
        <w:br w:type="page"/>
      </w:r>
    </w:p>
    <w:altChunk r:id="rId16"/>
    <w:p>
      <w:pPr>
        <w:ind w:left="142"/>
      </w:pPr>
      <w:r>
        <w:rPr>
          <w:noProof/>
          <w:lang w:eastAsia="en-AU"/>
        </w:rPr>
        <w:drawing>
          <wp:inline distT="0" distB="0" distL="0" distR="0">
            <wp:extent cx="6047740" cy="434340"/>
            <wp:effectExtent l="0" t="0" r="0" b="0"/>
            <wp:docPr id="1" name="Diagram 1"/>
            <wp:cNvGraphicFramePr/>
            <a:graphic>
              <a:graphicData uri="http://schemas.openxmlformats.org/drawingml/2006/diagram">
                <dgm:relIds r:dm="rId18" r:lo="rId17" r:qs="rId20" r:cs="rId19"/>
              </a:graphicData>
            </a:graphic>
          </wp:inline>
        </w:drawing>
      </w:r>
    </w:p>
    <w:altChunk r:id="rId21"/>
    <w:p>
      <w:pPr>
        <w:ind w:left="142"/>
      </w:pPr>
      <w:r>
        <w:rPr>
          <w:noProof/>
          <w:lang w:eastAsia="en-AU"/>
        </w:rPr>
        <w:drawing>
          <wp:inline distT="0" distB="0" distL="0" distR="0">
            <wp:extent cx="3023870" cy="434340"/>
            <wp:effectExtent l="0" t="0" r="0" b="0"/>
            <wp:docPr id="1" name="Diagram 1"/>
            <wp:cNvGraphicFramePr/>
            <a:graphic>
              <a:graphicData uri="http://schemas.openxmlformats.org/drawingml/2006/diagram">
                <dgm:relIds r:dm="rId23" r:lo="rId22" r:qs="rId25" r:cs="rId24"/>
              </a:graphicData>
            </a:graphic>
          </wp:inline>
        </w:drawing>
      </w:r>
    </w:p>
    <w:altChunk r:id="rId26"/>
    <w:sectPr w:rsidRPr="0080264D" w:rsidR="00937528" w:rsidSect="00715CEE">
      <w:headerReference w:type="default" r:id="rId8"/>
      <w:footerReference w:type="default" r:id="rId9"/>
      <w:headerReference w:type="first" r:id="rId10"/>
      <w:type w:val="continuous"/>
      <w:pgSz w:w="12240" w:h="15840"/>
      <w:pgMar w:top="1800" w:right="1440" w:bottom="1440" w:left="1440" w:header="187" w:footer="43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687BF8" w14:textId="77777777" w:rsidR="00382AED" w:rsidRDefault="00382AED" w:rsidP="00C71E76">
      <w:r>
        <w:separator/>
      </w:r>
    </w:p>
    <w:p w14:paraId="7E68CF41" w14:textId="77777777" w:rsidR="00382AED" w:rsidRDefault="00382AED"/>
  </w:endnote>
  <w:endnote w:type="continuationSeparator" w:id="0">
    <w:p w14:paraId="616FB824" w14:textId="77777777" w:rsidR="00382AED" w:rsidRDefault="00382AED" w:rsidP="00C71E76">
      <w:r>
        <w:continuationSeparator/>
      </w:r>
    </w:p>
    <w:p w14:paraId="15F828AE" w14:textId="77777777" w:rsidR="00382AED" w:rsidRDefault="00382AE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Wingdings 3">
    <w:panose1 w:val="05040102010807070707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NewCenturySchlbk">
    <w:altName w:val="Century Schoolbook"/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8010"/>
      <w:gridCol w:w="1350"/>
    </w:tblGrid>
    <w:tr w:rsidR="00F75AEA" w14:paraId="0195A2DE" w14:textId="77777777" w:rsidTr="00005D80">
      <w:trPr>
        <w:jc w:val="center"/>
      </w:trPr>
      <w:tc>
        <w:tcPr>
          <w:tcW w:w="8010" w:type="dxa"/>
          <w:shd w:val="clear" w:color="auto" w:fill="auto"/>
          <w:vAlign w:val="center"/>
        </w:tcPr>
        <w:p w14:paraId="45021B4F" w14:textId="7B887AD0" w:rsidR="00F75AEA" w:rsidRPr="001141E7" w:rsidRDefault="00005D80">
          <w:pPr>
            <w:pStyle w:val="Footer"/>
            <w:rPr>
              <w:caps/>
              <w:color w:val="808080" w:themeColor="background1" w:themeShade="80"/>
              <w:szCs w:val="18"/>
            </w:rPr>
          </w:pPr>
          <w:r w:rsidRPr="001141E7">
            <w:rPr>
              <w:color w:val="808080" w:themeColor="background1" w:themeShade="80"/>
              <w:szCs w:val="18"/>
            </w:rPr>
            <w:fldChar w:fldCharType="begin"/>
          </w:r>
          <w:r w:rsidRPr="001141E7">
            <w:rPr>
              <w:color w:val="808080" w:themeColor="background1" w:themeShade="80"/>
              <w:szCs w:val="18"/>
            </w:rPr>
            <w:instrText xml:space="preserve"> STYLEREF  "Heading 6" \l  \* MERGEFORMAT </w:instrText>
          </w:r>
          <w:r w:rsidRPr="001141E7">
            <w:rPr>
              <w:color w:val="808080" w:themeColor="background1" w:themeShade="80"/>
              <w:szCs w:val="18"/>
            </w:rPr>
            <w:fldChar w:fldCharType="separate"/>
          </w:r>
          <w:r w:rsidR="00642956">
            <w:rPr>
              <w:b/>
              <w:bCs/>
              <w:noProof/>
              <w:color w:val="808080" w:themeColor="background1" w:themeShade="80"/>
              <w:szCs w:val="18"/>
              <w:lang w:val="en-GB"/>
            </w:rPr>
            <w:t>Error! No text of specified style in document.</w:t>
          </w:r>
          <w:r w:rsidRPr="001141E7">
            <w:rPr>
              <w:color w:val="808080" w:themeColor="background1" w:themeShade="80"/>
              <w:szCs w:val="18"/>
            </w:rPr>
            <w:fldChar w:fldCharType="end"/>
          </w:r>
        </w:p>
      </w:tc>
      <w:tc>
        <w:tcPr>
          <w:tcW w:w="1350" w:type="dxa"/>
          <w:shd w:val="clear" w:color="auto" w:fill="auto"/>
          <w:vAlign w:val="center"/>
        </w:tcPr>
        <w:p w14:paraId="7CDE920B" w14:textId="77777777" w:rsidR="00F75AEA" w:rsidRDefault="00F75AEA">
          <w:pPr>
            <w:pStyle w:val="Footer"/>
            <w:jc w:val="right"/>
            <w:rPr>
              <w:caps/>
              <w:color w:val="808080" w:themeColor="background1" w:themeShade="80"/>
              <w:szCs w:val="18"/>
            </w:rPr>
          </w:pPr>
          <w:r>
            <w:rPr>
              <w:caps/>
              <w:color w:val="808080" w:themeColor="background1" w:themeShade="80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Cs w:val="18"/>
            </w:rPr>
            <w:instrText xml:space="preserve"> PAGE   \* MERGEFORMAT </w:instrText>
          </w:r>
          <w:r>
            <w:rPr>
              <w:caps/>
              <w:color w:val="808080" w:themeColor="background1" w:themeShade="80"/>
              <w:szCs w:val="18"/>
            </w:rPr>
            <w:fldChar w:fldCharType="separate"/>
          </w:r>
          <w:r>
            <w:rPr>
              <w:caps/>
              <w:noProof/>
              <w:color w:val="808080" w:themeColor="background1" w:themeShade="80"/>
              <w:szCs w:val="18"/>
            </w:rPr>
            <w:t>2</w:t>
          </w:r>
          <w:r>
            <w:rPr>
              <w:caps/>
              <w:noProof/>
              <w:color w:val="808080" w:themeColor="background1" w:themeShade="80"/>
              <w:szCs w:val="18"/>
            </w:rPr>
            <w:fldChar w:fldCharType="end"/>
          </w:r>
        </w:p>
      </w:tc>
    </w:tr>
  </w:tbl>
  <w:p w14:paraId="6495BD4B" w14:textId="77777777" w:rsidR="00107C7E" w:rsidRPr="00C0510F" w:rsidRDefault="00107C7E" w:rsidP="00EB5B7A">
    <w:pPr>
      <w:rPr>
        <w:color w:val="00457C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CABE55" w14:textId="77777777" w:rsidR="00382AED" w:rsidRDefault="00382AED" w:rsidP="00C71E76">
      <w:r>
        <w:separator/>
      </w:r>
    </w:p>
    <w:p w14:paraId="09F4B6F2" w14:textId="77777777" w:rsidR="00382AED" w:rsidRDefault="00382AED"/>
  </w:footnote>
  <w:footnote w:type="continuationSeparator" w:id="0">
    <w:p w14:paraId="082716F3" w14:textId="77777777" w:rsidR="00382AED" w:rsidRDefault="00382AED" w:rsidP="00C71E76">
      <w:r>
        <w:continuationSeparator/>
      </w:r>
    </w:p>
    <w:p w14:paraId="5EA81C0D" w14:textId="77777777" w:rsidR="00382AED" w:rsidRDefault="00382AE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9928E2" w14:textId="77777777" w:rsidR="005F0F51" w:rsidRDefault="00BC6798" w:rsidP="005F0F51">
    <w:pPr>
      <w:pStyle w:val="Header"/>
    </w:pPr>
    <w:r>
      <w:t xml:space="preserve">     </w:t>
    </w:r>
  </w:p>
  <w:p w14:paraId="1FC2317B" w14:textId="77777777" w:rsidR="00C83F65" w:rsidRDefault="005F0F51" w:rsidP="005F0F51">
    <w:pPr>
      <w:pStyle w:val="Header"/>
    </w:pPr>
    <w:r>
      <w:rPr>
        <w:noProof/>
      </w:rPr>
      <w:drawing>
        <wp:inline distT="0" distB="0" distL="0" distR="0" wp14:anchorId="27CCD6CB" wp14:editId="7858EA1B">
          <wp:extent cx="1743075" cy="400050"/>
          <wp:effectExtent l="0" t="0" r="9525" b="0"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ega_logo_email_183x42.gif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43075" cy="4000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BC6798">
      <w:t xml:space="preserve">       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0135DD" w14:textId="77777777" w:rsidR="005F0F51" w:rsidRDefault="005F0F51" w:rsidP="005F0F51">
    <w:pPr>
      <w:pStyle w:val="Header"/>
    </w:pPr>
  </w:p>
  <w:p w14:paraId="767C0A11" w14:textId="77777777" w:rsidR="00722E7E" w:rsidRDefault="005F0F51" w:rsidP="005F0F51">
    <w:pPr>
      <w:pStyle w:val="Header"/>
    </w:pPr>
    <w:r>
      <w:rPr>
        <w:noProof/>
      </w:rPr>
      <w:drawing>
        <wp:inline distT="0" distB="0" distL="0" distR="0" wp14:anchorId="061A0F24" wp14:editId="30C378F9">
          <wp:extent cx="1743075" cy="400050"/>
          <wp:effectExtent l="0" t="0" r="9525" b="0"/>
          <wp:docPr id="8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ega_logo_email_183x42.gif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43075" cy="4000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72EAB"/>
    <w:multiLevelType w:val="multilevel"/>
    <w:tmpl w:val="3F60D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3C0B5D"/>
    <w:multiLevelType w:val="multilevel"/>
    <w:tmpl w:val="5AFC0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14437D1"/>
    <w:multiLevelType w:val="multilevel"/>
    <w:tmpl w:val="2786ABD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4C291E"/>
    <w:multiLevelType w:val="multilevel"/>
    <w:tmpl w:val="288CE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3951011"/>
    <w:multiLevelType w:val="multilevel"/>
    <w:tmpl w:val="3FA29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3D819F6"/>
    <w:multiLevelType w:val="multilevel"/>
    <w:tmpl w:val="67C8D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481741E"/>
    <w:multiLevelType w:val="multilevel"/>
    <w:tmpl w:val="0B341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4DD4927"/>
    <w:multiLevelType w:val="multilevel"/>
    <w:tmpl w:val="49D28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5BE75A1"/>
    <w:multiLevelType w:val="multilevel"/>
    <w:tmpl w:val="F28C79D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6227D0A"/>
    <w:multiLevelType w:val="multilevel"/>
    <w:tmpl w:val="5EB47A6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6935E48"/>
    <w:multiLevelType w:val="multilevel"/>
    <w:tmpl w:val="7746346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70E5367"/>
    <w:multiLevelType w:val="multilevel"/>
    <w:tmpl w:val="BB182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7DE0F9B"/>
    <w:multiLevelType w:val="hybridMultilevel"/>
    <w:tmpl w:val="9AE6DD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8485546"/>
    <w:multiLevelType w:val="multilevel"/>
    <w:tmpl w:val="50B6CB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9227EAA"/>
    <w:multiLevelType w:val="multilevel"/>
    <w:tmpl w:val="06A445E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93F5523"/>
    <w:multiLevelType w:val="hybridMultilevel"/>
    <w:tmpl w:val="B2FE52F8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0A186F76"/>
    <w:multiLevelType w:val="multilevel"/>
    <w:tmpl w:val="AE0C855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BF6125D"/>
    <w:multiLevelType w:val="multilevel"/>
    <w:tmpl w:val="41304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D051F85"/>
    <w:multiLevelType w:val="multilevel"/>
    <w:tmpl w:val="CCC09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E0D2B72"/>
    <w:multiLevelType w:val="multilevel"/>
    <w:tmpl w:val="C458105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01B0C87"/>
    <w:multiLevelType w:val="multilevel"/>
    <w:tmpl w:val="7930B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1BC1514"/>
    <w:multiLevelType w:val="multilevel"/>
    <w:tmpl w:val="CA42F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23E0FB5"/>
    <w:multiLevelType w:val="hybridMultilevel"/>
    <w:tmpl w:val="76F627F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28640B0"/>
    <w:multiLevelType w:val="multilevel"/>
    <w:tmpl w:val="AF50057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39B4AFB"/>
    <w:multiLevelType w:val="multilevel"/>
    <w:tmpl w:val="7FD6D59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4163605"/>
    <w:multiLevelType w:val="multilevel"/>
    <w:tmpl w:val="4C781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5080849"/>
    <w:multiLevelType w:val="multilevel"/>
    <w:tmpl w:val="13FCF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155216C8"/>
    <w:multiLevelType w:val="multilevel"/>
    <w:tmpl w:val="345C37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5FC1F97"/>
    <w:multiLevelType w:val="multilevel"/>
    <w:tmpl w:val="5B72AF4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6032B97"/>
    <w:multiLevelType w:val="multilevel"/>
    <w:tmpl w:val="D750C0E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61140EE"/>
    <w:multiLevelType w:val="multilevel"/>
    <w:tmpl w:val="6FB62C5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6B67013"/>
    <w:multiLevelType w:val="multilevel"/>
    <w:tmpl w:val="A87E7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6C541BB"/>
    <w:multiLevelType w:val="multilevel"/>
    <w:tmpl w:val="BB3EF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16CD62D3"/>
    <w:multiLevelType w:val="multilevel"/>
    <w:tmpl w:val="F86A98B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17BD64F5"/>
    <w:multiLevelType w:val="multilevel"/>
    <w:tmpl w:val="C608B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18D60B1E"/>
    <w:multiLevelType w:val="multilevel"/>
    <w:tmpl w:val="714E1F4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8FA54E2"/>
    <w:multiLevelType w:val="multilevel"/>
    <w:tmpl w:val="6FBE4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194F1019"/>
    <w:multiLevelType w:val="multilevel"/>
    <w:tmpl w:val="93966E6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1991144B"/>
    <w:multiLevelType w:val="multilevel"/>
    <w:tmpl w:val="75409F7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199807FC"/>
    <w:multiLevelType w:val="multilevel"/>
    <w:tmpl w:val="003C5F4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1A2006D8"/>
    <w:multiLevelType w:val="multilevel"/>
    <w:tmpl w:val="8F4E399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A271167"/>
    <w:multiLevelType w:val="multilevel"/>
    <w:tmpl w:val="9630320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1A542D5A"/>
    <w:multiLevelType w:val="multilevel"/>
    <w:tmpl w:val="2D5EBB5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1ADA6679"/>
    <w:multiLevelType w:val="multilevel"/>
    <w:tmpl w:val="ED4C2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1AED32FE"/>
    <w:multiLevelType w:val="multilevel"/>
    <w:tmpl w:val="F1AC0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1BCA47D3"/>
    <w:multiLevelType w:val="multilevel"/>
    <w:tmpl w:val="37E47EA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1C0B0A37"/>
    <w:multiLevelType w:val="multilevel"/>
    <w:tmpl w:val="1B947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1C4410F3"/>
    <w:multiLevelType w:val="hybridMultilevel"/>
    <w:tmpl w:val="E12E4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1D155D78"/>
    <w:multiLevelType w:val="multilevel"/>
    <w:tmpl w:val="1F9C044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1DA56862"/>
    <w:multiLevelType w:val="multilevel"/>
    <w:tmpl w:val="9ABEE04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1E205CE1"/>
    <w:multiLevelType w:val="multilevel"/>
    <w:tmpl w:val="CC94FEF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1E31650D"/>
    <w:multiLevelType w:val="multilevel"/>
    <w:tmpl w:val="DF44C09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1E3924CC"/>
    <w:multiLevelType w:val="hybridMultilevel"/>
    <w:tmpl w:val="CB54E8D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 w15:restartNumberingAfterBreak="0">
    <w:nsid w:val="1F751232"/>
    <w:multiLevelType w:val="multilevel"/>
    <w:tmpl w:val="65DAE5A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1FAE1DB2"/>
    <w:multiLevelType w:val="multilevel"/>
    <w:tmpl w:val="BA0C0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1FB94251"/>
    <w:multiLevelType w:val="multilevel"/>
    <w:tmpl w:val="B450101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20756CE1"/>
    <w:multiLevelType w:val="multilevel"/>
    <w:tmpl w:val="9C2CD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238A1228"/>
    <w:multiLevelType w:val="multilevel"/>
    <w:tmpl w:val="6B3C4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25684139"/>
    <w:multiLevelType w:val="multilevel"/>
    <w:tmpl w:val="ADBC86F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261770A3"/>
    <w:multiLevelType w:val="multilevel"/>
    <w:tmpl w:val="E9A04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27ED6B74"/>
    <w:multiLevelType w:val="multilevel"/>
    <w:tmpl w:val="3D02FBD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282C695F"/>
    <w:multiLevelType w:val="multilevel"/>
    <w:tmpl w:val="5FBC0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2904349E"/>
    <w:multiLevelType w:val="hybridMultilevel"/>
    <w:tmpl w:val="BAA28DF8"/>
    <w:lvl w:ilvl="0" w:tplc="08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3" w15:restartNumberingAfterBreak="0">
    <w:nsid w:val="2A3728E4"/>
    <w:multiLevelType w:val="multilevel"/>
    <w:tmpl w:val="F9FE147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2AE37378"/>
    <w:multiLevelType w:val="multilevel"/>
    <w:tmpl w:val="31888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2B8E14BA"/>
    <w:multiLevelType w:val="multilevel"/>
    <w:tmpl w:val="B0C4E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2C3A61B4"/>
    <w:multiLevelType w:val="multilevel"/>
    <w:tmpl w:val="2230E47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2C4C0D5E"/>
    <w:multiLevelType w:val="hybridMultilevel"/>
    <w:tmpl w:val="000419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2C9A5C2B"/>
    <w:multiLevelType w:val="multilevel"/>
    <w:tmpl w:val="7286DB5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2CB5626C"/>
    <w:multiLevelType w:val="multilevel"/>
    <w:tmpl w:val="4A0E734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2D0F6434"/>
    <w:multiLevelType w:val="multilevel"/>
    <w:tmpl w:val="C020300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2D444BD6"/>
    <w:multiLevelType w:val="hybridMultilevel"/>
    <w:tmpl w:val="16A61CEE"/>
    <w:lvl w:ilvl="0" w:tplc="7C1A8076">
      <w:start w:val="1"/>
      <w:numFmt w:val="bullet"/>
      <w:lvlText w:val="}"/>
      <w:lvlJc w:val="left"/>
      <w:pPr>
        <w:ind w:left="720" w:hanging="360"/>
      </w:pPr>
      <w:rPr>
        <w:rFonts w:ascii="Wingdings 3" w:hAnsi="Wingdings 3" w:hint="default"/>
        <w:color w:val="EC008C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2D6000F2"/>
    <w:multiLevelType w:val="multilevel"/>
    <w:tmpl w:val="E0CA3E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2D68335A"/>
    <w:multiLevelType w:val="multilevel"/>
    <w:tmpl w:val="711A8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2DAC5B20"/>
    <w:multiLevelType w:val="multilevel"/>
    <w:tmpl w:val="3B40562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2DB525A4"/>
    <w:multiLevelType w:val="hybridMultilevel"/>
    <w:tmpl w:val="8BF47EB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2E290905"/>
    <w:multiLevelType w:val="multilevel"/>
    <w:tmpl w:val="72304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2F0C15A9"/>
    <w:multiLevelType w:val="multilevel"/>
    <w:tmpl w:val="4B8C881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305B4A2F"/>
    <w:multiLevelType w:val="multilevel"/>
    <w:tmpl w:val="72328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309D288C"/>
    <w:multiLevelType w:val="multilevel"/>
    <w:tmpl w:val="657015B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31276947"/>
    <w:multiLevelType w:val="hybridMultilevel"/>
    <w:tmpl w:val="477E29EA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1" w15:restartNumberingAfterBreak="0">
    <w:nsid w:val="316104EE"/>
    <w:multiLevelType w:val="multilevel"/>
    <w:tmpl w:val="AD287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329C4065"/>
    <w:multiLevelType w:val="multilevel"/>
    <w:tmpl w:val="23700B9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339C1EEB"/>
    <w:multiLevelType w:val="multilevel"/>
    <w:tmpl w:val="BA2A71A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33E81A2C"/>
    <w:multiLevelType w:val="multilevel"/>
    <w:tmpl w:val="98903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33FA3554"/>
    <w:multiLevelType w:val="multilevel"/>
    <w:tmpl w:val="1BCA8E2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3406769C"/>
    <w:multiLevelType w:val="multilevel"/>
    <w:tmpl w:val="270078E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346A77EF"/>
    <w:multiLevelType w:val="multilevel"/>
    <w:tmpl w:val="C59CA78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34933167"/>
    <w:multiLevelType w:val="multilevel"/>
    <w:tmpl w:val="D2CA1AD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34BF35BC"/>
    <w:multiLevelType w:val="multilevel"/>
    <w:tmpl w:val="8C288690"/>
    <w:lvl w:ilvl="0">
      <w:start w:val="1"/>
      <w:numFmt w:val="decimal"/>
      <w:pStyle w:val="SOWHeading1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SOWHeading2"/>
      <w:isLgl/>
      <w:lvlText w:val="%1.%2"/>
      <w:lvlJc w:val="left"/>
      <w:pPr>
        <w:ind w:left="795" w:hanging="435"/>
      </w:pPr>
      <w:rPr>
        <w:rFonts w:hint="default"/>
      </w:rPr>
    </w:lvl>
    <w:lvl w:ilvl="2">
      <w:start w:val="1"/>
      <w:numFmt w:val="decimal"/>
      <w:pStyle w:val="SOWHeading3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90" w15:restartNumberingAfterBreak="0">
    <w:nsid w:val="35454BFE"/>
    <w:multiLevelType w:val="multilevel"/>
    <w:tmpl w:val="413266F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3560573F"/>
    <w:multiLevelType w:val="multilevel"/>
    <w:tmpl w:val="B2D4120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36274404"/>
    <w:multiLevelType w:val="multilevel"/>
    <w:tmpl w:val="20000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365D51F6"/>
    <w:multiLevelType w:val="multilevel"/>
    <w:tmpl w:val="23060AE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367E2C08"/>
    <w:multiLevelType w:val="multilevel"/>
    <w:tmpl w:val="B1267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36CE403E"/>
    <w:multiLevelType w:val="hybridMultilevel"/>
    <w:tmpl w:val="74E621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37B011B9"/>
    <w:multiLevelType w:val="hybridMultilevel"/>
    <w:tmpl w:val="234EB518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7" w15:restartNumberingAfterBreak="0">
    <w:nsid w:val="37E45E1C"/>
    <w:multiLevelType w:val="multilevel"/>
    <w:tmpl w:val="5D04EAD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37E757CA"/>
    <w:multiLevelType w:val="multilevel"/>
    <w:tmpl w:val="5240C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37F14D00"/>
    <w:multiLevelType w:val="multilevel"/>
    <w:tmpl w:val="7160F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38247922"/>
    <w:multiLevelType w:val="multilevel"/>
    <w:tmpl w:val="C674F22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38277CB7"/>
    <w:multiLevelType w:val="multilevel"/>
    <w:tmpl w:val="97FC1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386B1302"/>
    <w:multiLevelType w:val="multilevel"/>
    <w:tmpl w:val="C600A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39373B7B"/>
    <w:multiLevelType w:val="hybridMultilevel"/>
    <w:tmpl w:val="33AE0D24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39577185"/>
    <w:multiLevelType w:val="multilevel"/>
    <w:tmpl w:val="78247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39966F11"/>
    <w:multiLevelType w:val="multilevel"/>
    <w:tmpl w:val="6C8E0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39E25197"/>
    <w:multiLevelType w:val="multilevel"/>
    <w:tmpl w:val="9756598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3A0871B3"/>
    <w:multiLevelType w:val="multilevel"/>
    <w:tmpl w:val="78F6D78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3A324345"/>
    <w:multiLevelType w:val="multilevel"/>
    <w:tmpl w:val="BC42C51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3A5229FD"/>
    <w:multiLevelType w:val="multilevel"/>
    <w:tmpl w:val="31A6F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3A575A4A"/>
    <w:multiLevelType w:val="hybridMultilevel"/>
    <w:tmpl w:val="0188F910"/>
    <w:lvl w:ilvl="0" w:tplc="7B0E356A">
      <w:start w:val="1"/>
      <w:numFmt w:val="bullet"/>
      <w:pStyle w:val="BulletedItems"/>
      <w:lvlText w:val="}"/>
      <w:lvlJc w:val="left"/>
      <w:pPr>
        <w:ind w:left="720" w:hanging="360"/>
      </w:pPr>
      <w:rPr>
        <w:rFonts w:ascii="Wingdings 3" w:hAnsi="Wingdings 3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3A9A5EAC"/>
    <w:multiLevelType w:val="multilevel"/>
    <w:tmpl w:val="5A3AB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3ACF528A"/>
    <w:multiLevelType w:val="multilevel"/>
    <w:tmpl w:val="654A40B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3B480A55"/>
    <w:multiLevelType w:val="hybridMultilevel"/>
    <w:tmpl w:val="00924BC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4" w15:restartNumberingAfterBreak="0">
    <w:nsid w:val="3BF432CE"/>
    <w:multiLevelType w:val="multilevel"/>
    <w:tmpl w:val="A978EAC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3CF70C57"/>
    <w:multiLevelType w:val="multilevel"/>
    <w:tmpl w:val="4BA445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3D413588"/>
    <w:multiLevelType w:val="multilevel"/>
    <w:tmpl w:val="9BBE5CC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3D801D08"/>
    <w:multiLevelType w:val="multilevel"/>
    <w:tmpl w:val="158E3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3E546906"/>
    <w:multiLevelType w:val="multilevel"/>
    <w:tmpl w:val="CD585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3E644D62"/>
    <w:multiLevelType w:val="multilevel"/>
    <w:tmpl w:val="C90C7AB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3F962427"/>
    <w:multiLevelType w:val="multilevel"/>
    <w:tmpl w:val="5F48E5A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3FD17387"/>
    <w:multiLevelType w:val="multilevel"/>
    <w:tmpl w:val="88FA793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3FFC5649"/>
    <w:multiLevelType w:val="multilevel"/>
    <w:tmpl w:val="E54E8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4000765A"/>
    <w:multiLevelType w:val="multilevel"/>
    <w:tmpl w:val="7E0E7B9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40A9496B"/>
    <w:multiLevelType w:val="multilevel"/>
    <w:tmpl w:val="E5C2F676"/>
    <w:lvl w:ilvl="0">
      <w:start w:val="1"/>
      <w:numFmt w:val="decimal"/>
      <w:suff w:val="spac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720" w:hanging="720"/>
      </w:pPr>
      <w:rPr>
        <w:rFonts w:hint="default"/>
        <w:color w:val="00AEEF"/>
      </w:rPr>
    </w:lvl>
    <w:lvl w:ilvl="3">
      <w:start w:val="1"/>
      <w:numFmt w:val="decimal"/>
      <w:suff w:val="space"/>
      <w:lvlText w:val="%1.%2.%3.%4"/>
      <w:lvlJc w:val="left"/>
      <w:pPr>
        <w:ind w:left="6624" w:hanging="864"/>
      </w:pPr>
      <w:rPr>
        <w:rFonts w:hint="default"/>
        <w:color w:val="00AEEF"/>
      </w:rPr>
    </w:lvl>
    <w:lvl w:ilvl="4">
      <w:start w:val="1"/>
      <w:numFmt w:val="decimal"/>
      <w:suff w:val="space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none"/>
      <w:lvlText w:val="1.1"/>
      <w:lvlJc w:val="left"/>
      <w:pPr>
        <w:tabs>
          <w:tab w:val="num" w:pos="720"/>
        </w:tabs>
        <w:ind w:left="1440" w:hanging="144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25" w15:restartNumberingAfterBreak="0">
    <w:nsid w:val="40B05760"/>
    <w:multiLevelType w:val="multilevel"/>
    <w:tmpl w:val="7E1C5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40B17AA2"/>
    <w:multiLevelType w:val="hybridMultilevel"/>
    <w:tmpl w:val="FBA21706"/>
    <w:lvl w:ilvl="0" w:tplc="7C1A8076">
      <w:start w:val="1"/>
      <w:numFmt w:val="bullet"/>
      <w:lvlText w:val="}"/>
      <w:lvlJc w:val="left"/>
      <w:pPr>
        <w:ind w:left="1080" w:hanging="360"/>
      </w:pPr>
      <w:rPr>
        <w:rFonts w:ascii="Wingdings 3" w:hAnsi="Wingdings 3" w:hint="default"/>
        <w:color w:val="EC008C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4103533B"/>
    <w:multiLevelType w:val="hybridMultilevel"/>
    <w:tmpl w:val="8CD89CC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8" w15:restartNumberingAfterBreak="0">
    <w:nsid w:val="41146547"/>
    <w:multiLevelType w:val="multilevel"/>
    <w:tmpl w:val="5C4072E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41517021"/>
    <w:multiLevelType w:val="multilevel"/>
    <w:tmpl w:val="D42E7E9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41871CCD"/>
    <w:multiLevelType w:val="multilevel"/>
    <w:tmpl w:val="3D16D29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4291091F"/>
    <w:multiLevelType w:val="multilevel"/>
    <w:tmpl w:val="4BECE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42DC2F61"/>
    <w:multiLevelType w:val="multilevel"/>
    <w:tmpl w:val="B3CC417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4339205A"/>
    <w:multiLevelType w:val="multilevel"/>
    <w:tmpl w:val="87CAD6C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43F97074"/>
    <w:multiLevelType w:val="multilevel"/>
    <w:tmpl w:val="A580B6B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445B1D4D"/>
    <w:multiLevelType w:val="multilevel"/>
    <w:tmpl w:val="9C24C13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45005F59"/>
    <w:multiLevelType w:val="hybridMultilevel"/>
    <w:tmpl w:val="5D7241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7" w15:restartNumberingAfterBreak="0">
    <w:nsid w:val="45480DAA"/>
    <w:multiLevelType w:val="multilevel"/>
    <w:tmpl w:val="BEEC00C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46625A1A"/>
    <w:multiLevelType w:val="hybridMultilevel"/>
    <w:tmpl w:val="BE1607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9" w15:restartNumberingAfterBreak="0">
    <w:nsid w:val="46CB2668"/>
    <w:multiLevelType w:val="hybridMultilevel"/>
    <w:tmpl w:val="183622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0" w15:restartNumberingAfterBreak="0">
    <w:nsid w:val="47AD060D"/>
    <w:multiLevelType w:val="multilevel"/>
    <w:tmpl w:val="95349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48715389"/>
    <w:multiLevelType w:val="multilevel"/>
    <w:tmpl w:val="FC388D5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49A17BC6"/>
    <w:multiLevelType w:val="multilevel"/>
    <w:tmpl w:val="3F5C2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4A3F2A2C"/>
    <w:multiLevelType w:val="multilevel"/>
    <w:tmpl w:val="34A2714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4AB30737"/>
    <w:multiLevelType w:val="multilevel"/>
    <w:tmpl w:val="0038B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4C326D5E"/>
    <w:multiLevelType w:val="multilevel"/>
    <w:tmpl w:val="F5AA19B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4CDD7ED4"/>
    <w:multiLevelType w:val="multilevel"/>
    <w:tmpl w:val="C93A448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4D7E124F"/>
    <w:multiLevelType w:val="multilevel"/>
    <w:tmpl w:val="3A2AEBF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4D7F4CCE"/>
    <w:multiLevelType w:val="multilevel"/>
    <w:tmpl w:val="6FE04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9" w15:restartNumberingAfterBreak="0">
    <w:nsid w:val="4DB27877"/>
    <w:multiLevelType w:val="multilevel"/>
    <w:tmpl w:val="713EE67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4F1E7B68"/>
    <w:multiLevelType w:val="multilevel"/>
    <w:tmpl w:val="2414938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4FEB2F24"/>
    <w:multiLevelType w:val="multilevel"/>
    <w:tmpl w:val="44A85E0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4FF9478B"/>
    <w:multiLevelType w:val="multilevel"/>
    <w:tmpl w:val="CA4ECDE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5069192B"/>
    <w:multiLevelType w:val="multilevel"/>
    <w:tmpl w:val="94C01FA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50866C41"/>
    <w:multiLevelType w:val="hybridMultilevel"/>
    <w:tmpl w:val="AE546A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5" w15:restartNumberingAfterBreak="0">
    <w:nsid w:val="51672002"/>
    <w:multiLevelType w:val="multilevel"/>
    <w:tmpl w:val="3BE2CED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51740F01"/>
    <w:multiLevelType w:val="multilevel"/>
    <w:tmpl w:val="A78AFC5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51B970AF"/>
    <w:multiLevelType w:val="multilevel"/>
    <w:tmpl w:val="8510616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524905B6"/>
    <w:multiLevelType w:val="multilevel"/>
    <w:tmpl w:val="AA58A47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526F27F9"/>
    <w:multiLevelType w:val="multilevel"/>
    <w:tmpl w:val="7D26BAB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52C93A85"/>
    <w:multiLevelType w:val="multilevel"/>
    <w:tmpl w:val="8F66A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" w15:restartNumberingAfterBreak="0">
    <w:nsid w:val="52EC6086"/>
    <w:multiLevelType w:val="multilevel"/>
    <w:tmpl w:val="5EA2C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2" w15:restartNumberingAfterBreak="0">
    <w:nsid w:val="53C32C85"/>
    <w:multiLevelType w:val="hybridMultilevel"/>
    <w:tmpl w:val="C73603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3" w15:restartNumberingAfterBreak="0">
    <w:nsid w:val="542027A9"/>
    <w:multiLevelType w:val="multilevel"/>
    <w:tmpl w:val="8A9AB12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544107F0"/>
    <w:multiLevelType w:val="hybridMultilevel"/>
    <w:tmpl w:val="8A4E4A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5" w15:restartNumberingAfterBreak="0">
    <w:nsid w:val="570A664C"/>
    <w:multiLevelType w:val="multilevel"/>
    <w:tmpl w:val="70E2FB8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57290472"/>
    <w:multiLevelType w:val="multilevel"/>
    <w:tmpl w:val="7AC43EF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57397154"/>
    <w:multiLevelType w:val="hybridMultilevel"/>
    <w:tmpl w:val="047435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8" w15:restartNumberingAfterBreak="0">
    <w:nsid w:val="589816C5"/>
    <w:multiLevelType w:val="multilevel"/>
    <w:tmpl w:val="6B5E5A0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59001333"/>
    <w:multiLevelType w:val="multilevel"/>
    <w:tmpl w:val="A20E5EA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590A1ABF"/>
    <w:multiLevelType w:val="multilevel"/>
    <w:tmpl w:val="863E65D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592C2CBD"/>
    <w:multiLevelType w:val="multilevel"/>
    <w:tmpl w:val="F5460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592F3516"/>
    <w:multiLevelType w:val="multilevel"/>
    <w:tmpl w:val="B0AE9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59AC7272"/>
    <w:multiLevelType w:val="multilevel"/>
    <w:tmpl w:val="98406F1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59B9522B"/>
    <w:multiLevelType w:val="multilevel"/>
    <w:tmpl w:val="010679C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5B0E7C3C"/>
    <w:multiLevelType w:val="multilevel"/>
    <w:tmpl w:val="D9705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" w15:restartNumberingAfterBreak="0">
    <w:nsid w:val="5B4F2668"/>
    <w:multiLevelType w:val="multilevel"/>
    <w:tmpl w:val="5BB210A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5BB16E8B"/>
    <w:multiLevelType w:val="multilevel"/>
    <w:tmpl w:val="145671F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5C3116EA"/>
    <w:multiLevelType w:val="multilevel"/>
    <w:tmpl w:val="9B38385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5D170C97"/>
    <w:multiLevelType w:val="multilevel"/>
    <w:tmpl w:val="4398AB8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5D607542"/>
    <w:multiLevelType w:val="multilevel"/>
    <w:tmpl w:val="6C8E247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5D781F32"/>
    <w:multiLevelType w:val="multilevel"/>
    <w:tmpl w:val="E0E0AC9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5E30258C"/>
    <w:multiLevelType w:val="multilevel"/>
    <w:tmpl w:val="49128DE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" w15:restartNumberingAfterBreak="0">
    <w:nsid w:val="5E7A30D5"/>
    <w:multiLevelType w:val="multilevel"/>
    <w:tmpl w:val="4D0C3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" w15:restartNumberingAfterBreak="0">
    <w:nsid w:val="5F30048F"/>
    <w:multiLevelType w:val="multilevel"/>
    <w:tmpl w:val="19D8F82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5FA5002C"/>
    <w:multiLevelType w:val="multilevel"/>
    <w:tmpl w:val="AAD65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6" w15:restartNumberingAfterBreak="0">
    <w:nsid w:val="5FF33002"/>
    <w:multiLevelType w:val="multilevel"/>
    <w:tmpl w:val="0D90B07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60457B68"/>
    <w:multiLevelType w:val="multilevel"/>
    <w:tmpl w:val="48729B0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8" w15:restartNumberingAfterBreak="0">
    <w:nsid w:val="607F2929"/>
    <w:multiLevelType w:val="hybridMultilevel"/>
    <w:tmpl w:val="98F20CD8"/>
    <w:lvl w:ilvl="0" w:tplc="7C1A8076">
      <w:start w:val="1"/>
      <w:numFmt w:val="bullet"/>
      <w:lvlText w:val="}"/>
      <w:lvlJc w:val="left"/>
      <w:pPr>
        <w:ind w:left="1080" w:hanging="360"/>
      </w:pPr>
      <w:rPr>
        <w:rFonts w:ascii="Wingdings 3" w:hAnsi="Wingdings 3" w:hint="default"/>
        <w:color w:val="EC008C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9" w15:restartNumberingAfterBreak="0">
    <w:nsid w:val="60E635E4"/>
    <w:multiLevelType w:val="multilevel"/>
    <w:tmpl w:val="69BA8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0" w15:restartNumberingAfterBreak="0">
    <w:nsid w:val="61B82BF7"/>
    <w:multiLevelType w:val="multilevel"/>
    <w:tmpl w:val="CC16F7F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621F0335"/>
    <w:multiLevelType w:val="multilevel"/>
    <w:tmpl w:val="5CBC2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" w15:restartNumberingAfterBreak="0">
    <w:nsid w:val="628257F7"/>
    <w:multiLevelType w:val="multilevel"/>
    <w:tmpl w:val="B87AB27C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" w15:restartNumberingAfterBreak="0">
    <w:nsid w:val="62AD4BD3"/>
    <w:multiLevelType w:val="multilevel"/>
    <w:tmpl w:val="6B52AC9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62EA6D10"/>
    <w:multiLevelType w:val="multilevel"/>
    <w:tmpl w:val="99EC9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5" w15:restartNumberingAfterBreak="0">
    <w:nsid w:val="63021596"/>
    <w:multiLevelType w:val="multilevel"/>
    <w:tmpl w:val="8F428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6" w15:restartNumberingAfterBreak="0">
    <w:nsid w:val="6324342B"/>
    <w:multiLevelType w:val="multilevel"/>
    <w:tmpl w:val="3FA63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7" w15:restartNumberingAfterBreak="0">
    <w:nsid w:val="63295AF4"/>
    <w:multiLevelType w:val="multilevel"/>
    <w:tmpl w:val="0FD4B9F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8" w15:restartNumberingAfterBreak="0">
    <w:nsid w:val="63C30C42"/>
    <w:multiLevelType w:val="multilevel"/>
    <w:tmpl w:val="01F8C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9" w15:restartNumberingAfterBreak="0">
    <w:nsid w:val="63F02E45"/>
    <w:multiLevelType w:val="multilevel"/>
    <w:tmpl w:val="93964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0" w15:restartNumberingAfterBreak="0">
    <w:nsid w:val="643217F1"/>
    <w:multiLevelType w:val="multilevel"/>
    <w:tmpl w:val="73A4DA0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1" w15:restartNumberingAfterBreak="0">
    <w:nsid w:val="64821024"/>
    <w:multiLevelType w:val="multilevel"/>
    <w:tmpl w:val="F3361EB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2" w15:restartNumberingAfterBreak="0">
    <w:nsid w:val="64F9681F"/>
    <w:multiLevelType w:val="multilevel"/>
    <w:tmpl w:val="6A4ECBF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3" w15:restartNumberingAfterBreak="0">
    <w:nsid w:val="652768A1"/>
    <w:multiLevelType w:val="multilevel"/>
    <w:tmpl w:val="85F22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4" w15:restartNumberingAfterBreak="0">
    <w:nsid w:val="656516EC"/>
    <w:multiLevelType w:val="multilevel"/>
    <w:tmpl w:val="2F1A88C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5" w15:restartNumberingAfterBreak="0">
    <w:nsid w:val="65BF112A"/>
    <w:multiLevelType w:val="multilevel"/>
    <w:tmpl w:val="4DF8848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6706236C"/>
    <w:multiLevelType w:val="multilevel"/>
    <w:tmpl w:val="2E341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7" w15:restartNumberingAfterBreak="0">
    <w:nsid w:val="67531E31"/>
    <w:multiLevelType w:val="multilevel"/>
    <w:tmpl w:val="C68EC25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8" w15:restartNumberingAfterBreak="0">
    <w:nsid w:val="67660450"/>
    <w:multiLevelType w:val="multilevel"/>
    <w:tmpl w:val="22625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9" w15:restartNumberingAfterBreak="0">
    <w:nsid w:val="67A1610E"/>
    <w:multiLevelType w:val="multilevel"/>
    <w:tmpl w:val="4DEA7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0" w15:restartNumberingAfterBreak="0">
    <w:nsid w:val="685C5914"/>
    <w:multiLevelType w:val="multilevel"/>
    <w:tmpl w:val="4AECACE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1" w15:restartNumberingAfterBreak="0">
    <w:nsid w:val="686830E3"/>
    <w:multiLevelType w:val="multilevel"/>
    <w:tmpl w:val="528E97E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 w15:restartNumberingAfterBreak="0">
    <w:nsid w:val="69216093"/>
    <w:multiLevelType w:val="multilevel"/>
    <w:tmpl w:val="86ACF08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3" w15:restartNumberingAfterBreak="0">
    <w:nsid w:val="69C75752"/>
    <w:multiLevelType w:val="multilevel"/>
    <w:tmpl w:val="7962276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4" w15:restartNumberingAfterBreak="0">
    <w:nsid w:val="6BB251EF"/>
    <w:multiLevelType w:val="multilevel"/>
    <w:tmpl w:val="194844F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5" w15:restartNumberingAfterBreak="0">
    <w:nsid w:val="6C9C6120"/>
    <w:multiLevelType w:val="multilevel"/>
    <w:tmpl w:val="9FC0F29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6" w15:restartNumberingAfterBreak="0">
    <w:nsid w:val="6D29121B"/>
    <w:multiLevelType w:val="multilevel"/>
    <w:tmpl w:val="A850776E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7" w15:restartNumberingAfterBreak="0">
    <w:nsid w:val="6E160327"/>
    <w:multiLevelType w:val="multilevel"/>
    <w:tmpl w:val="5FF24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8" w15:restartNumberingAfterBreak="0">
    <w:nsid w:val="6E1746F6"/>
    <w:multiLevelType w:val="multilevel"/>
    <w:tmpl w:val="3FC6E4D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9" w15:restartNumberingAfterBreak="0">
    <w:nsid w:val="6E7F4E26"/>
    <w:multiLevelType w:val="multilevel"/>
    <w:tmpl w:val="AF0E1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0" w15:restartNumberingAfterBreak="0">
    <w:nsid w:val="6F1D070E"/>
    <w:multiLevelType w:val="multilevel"/>
    <w:tmpl w:val="A2A89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1" w15:restartNumberingAfterBreak="0">
    <w:nsid w:val="6F7526F1"/>
    <w:multiLevelType w:val="multilevel"/>
    <w:tmpl w:val="6BD6535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2" w15:restartNumberingAfterBreak="0">
    <w:nsid w:val="70217B14"/>
    <w:multiLevelType w:val="multilevel"/>
    <w:tmpl w:val="E0C0B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3" w15:restartNumberingAfterBreak="0">
    <w:nsid w:val="7036278F"/>
    <w:multiLevelType w:val="multilevel"/>
    <w:tmpl w:val="AB1E09B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4" w15:restartNumberingAfterBreak="0">
    <w:nsid w:val="706407E0"/>
    <w:multiLevelType w:val="multilevel"/>
    <w:tmpl w:val="9010521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5" w15:restartNumberingAfterBreak="0">
    <w:nsid w:val="70733B9A"/>
    <w:multiLevelType w:val="multilevel"/>
    <w:tmpl w:val="947CF2E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6" w15:restartNumberingAfterBreak="0">
    <w:nsid w:val="70757B43"/>
    <w:multiLevelType w:val="multilevel"/>
    <w:tmpl w:val="342CCDB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7" w15:restartNumberingAfterBreak="0">
    <w:nsid w:val="70BD45E0"/>
    <w:multiLevelType w:val="multilevel"/>
    <w:tmpl w:val="B6AA342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8" w15:restartNumberingAfterBreak="0">
    <w:nsid w:val="71E362BE"/>
    <w:multiLevelType w:val="hybridMultilevel"/>
    <w:tmpl w:val="98E07104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9" w15:restartNumberingAfterBreak="0">
    <w:nsid w:val="72A2747D"/>
    <w:multiLevelType w:val="multilevel"/>
    <w:tmpl w:val="785CC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0" w15:restartNumberingAfterBreak="0">
    <w:nsid w:val="738A54A9"/>
    <w:multiLevelType w:val="multilevel"/>
    <w:tmpl w:val="3A6A6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1" w15:restartNumberingAfterBreak="0">
    <w:nsid w:val="74C752F5"/>
    <w:multiLevelType w:val="multilevel"/>
    <w:tmpl w:val="7D8E20C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2" w15:restartNumberingAfterBreak="0">
    <w:nsid w:val="755A401E"/>
    <w:multiLevelType w:val="multilevel"/>
    <w:tmpl w:val="F2DA3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3" w15:restartNumberingAfterBreak="0">
    <w:nsid w:val="757D7BAF"/>
    <w:multiLevelType w:val="multilevel"/>
    <w:tmpl w:val="64C44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4" w15:restartNumberingAfterBreak="0">
    <w:nsid w:val="7582462A"/>
    <w:multiLevelType w:val="multilevel"/>
    <w:tmpl w:val="0CF2F19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5" w15:restartNumberingAfterBreak="0">
    <w:nsid w:val="75993222"/>
    <w:multiLevelType w:val="multilevel"/>
    <w:tmpl w:val="16622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6" w15:restartNumberingAfterBreak="0">
    <w:nsid w:val="75E77686"/>
    <w:multiLevelType w:val="multilevel"/>
    <w:tmpl w:val="73C248E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7" w15:restartNumberingAfterBreak="0">
    <w:nsid w:val="764C2648"/>
    <w:multiLevelType w:val="multilevel"/>
    <w:tmpl w:val="7EFE7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8" w15:restartNumberingAfterBreak="0">
    <w:nsid w:val="7651494F"/>
    <w:multiLevelType w:val="multilevel"/>
    <w:tmpl w:val="32A68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9" w15:restartNumberingAfterBreak="0">
    <w:nsid w:val="77235BE6"/>
    <w:multiLevelType w:val="multilevel"/>
    <w:tmpl w:val="C66219B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0" w15:restartNumberingAfterBreak="0">
    <w:nsid w:val="7796128D"/>
    <w:multiLevelType w:val="multilevel"/>
    <w:tmpl w:val="D59C729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1" w15:restartNumberingAfterBreak="0">
    <w:nsid w:val="782C7D72"/>
    <w:multiLevelType w:val="multilevel"/>
    <w:tmpl w:val="9378E33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2" w15:restartNumberingAfterBreak="0">
    <w:nsid w:val="787B47FD"/>
    <w:multiLevelType w:val="multilevel"/>
    <w:tmpl w:val="FC88A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3" w15:restartNumberingAfterBreak="0">
    <w:nsid w:val="788A274A"/>
    <w:multiLevelType w:val="multilevel"/>
    <w:tmpl w:val="DC22930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4" w15:restartNumberingAfterBreak="0">
    <w:nsid w:val="78A94576"/>
    <w:multiLevelType w:val="multilevel"/>
    <w:tmpl w:val="0018F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5" w15:restartNumberingAfterBreak="0">
    <w:nsid w:val="7AAD086F"/>
    <w:multiLevelType w:val="multilevel"/>
    <w:tmpl w:val="547C87B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6" w15:restartNumberingAfterBreak="0">
    <w:nsid w:val="7CAB0DF6"/>
    <w:multiLevelType w:val="multilevel"/>
    <w:tmpl w:val="B76E648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7" w15:restartNumberingAfterBreak="0">
    <w:nsid w:val="7F2201D5"/>
    <w:multiLevelType w:val="multilevel"/>
    <w:tmpl w:val="F578A1D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57360240">
    <w:abstractNumId w:val="124"/>
  </w:num>
  <w:num w:numId="2" w16cid:durableId="1897161406">
    <w:abstractNumId w:val="162"/>
  </w:num>
  <w:num w:numId="3" w16cid:durableId="2043165287">
    <w:abstractNumId w:val="75"/>
  </w:num>
  <w:num w:numId="4" w16cid:durableId="459885838">
    <w:abstractNumId w:val="113"/>
  </w:num>
  <w:num w:numId="5" w16cid:durableId="869222921">
    <w:abstractNumId w:val="22"/>
  </w:num>
  <w:num w:numId="6" w16cid:durableId="1368263395">
    <w:abstractNumId w:val="103"/>
  </w:num>
  <w:num w:numId="7" w16cid:durableId="1317346315">
    <w:abstractNumId w:val="80"/>
  </w:num>
  <w:num w:numId="8" w16cid:durableId="1732340364">
    <w:abstractNumId w:val="228"/>
  </w:num>
  <w:num w:numId="9" w16cid:durableId="53625411">
    <w:abstractNumId w:val="124"/>
  </w:num>
  <w:num w:numId="10" w16cid:durableId="2086879847">
    <w:abstractNumId w:val="124"/>
  </w:num>
  <w:num w:numId="11" w16cid:durableId="2095279235">
    <w:abstractNumId w:val="124"/>
  </w:num>
  <w:num w:numId="12" w16cid:durableId="86124611">
    <w:abstractNumId w:val="124"/>
  </w:num>
  <w:num w:numId="13" w16cid:durableId="764156947">
    <w:abstractNumId w:val="124"/>
  </w:num>
  <w:num w:numId="14" w16cid:durableId="1441802620">
    <w:abstractNumId w:val="124"/>
  </w:num>
  <w:num w:numId="15" w16cid:durableId="548999941">
    <w:abstractNumId w:val="124"/>
  </w:num>
  <w:num w:numId="16" w16cid:durableId="569774984">
    <w:abstractNumId w:val="127"/>
  </w:num>
  <w:num w:numId="17" w16cid:durableId="572155304">
    <w:abstractNumId w:val="154"/>
  </w:num>
  <w:num w:numId="18" w16cid:durableId="814368813">
    <w:abstractNumId w:val="139"/>
  </w:num>
  <w:num w:numId="19" w16cid:durableId="1724061969">
    <w:abstractNumId w:val="9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596548559">
    <w:abstractNumId w:val="117"/>
  </w:num>
  <w:num w:numId="21" w16cid:durableId="1770930533">
    <w:abstractNumId w:val="230"/>
  </w:num>
  <w:num w:numId="22" w16cid:durableId="691960550">
    <w:abstractNumId w:val="204"/>
  </w:num>
  <w:num w:numId="23" w16cid:durableId="813137854">
    <w:abstractNumId w:val="145"/>
  </w:num>
  <w:num w:numId="24" w16cid:durableId="26175638">
    <w:abstractNumId w:val="220"/>
  </w:num>
  <w:num w:numId="25" w16cid:durableId="519859137">
    <w:abstractNumId w:val="20"/>
  </w:num>
  <w:num w:numId="26" w16cid:durableId="1390349613">
    <w:abstractNumId w:val="5"/>
  </w:num>
  <w:num w:numId="27" w16cid:durableId="1155947620">
    <w:abstractNumId w:val="119"/>
  </w:num>
  <w:num w:numId="28" w16cid:durableId="1393193148">
    <w:abstractNumId w:val="88"/>
  </w:num>
  <w:num w:numId="29" w16cid:durableId="2012246694">
    <w:abstractNumId w:val="143"/>
  </w:num>
  <w:num w:numId="30" w16cid:durableId="930774168">
    <w:abstractNumId w:val="239"/>
  </w:num>
  <w:num w:numId="31" w16cid:durableId="1555921809">
    <w:abstractNumId w:val="202"/>
  </w:num>
  <w:num w:numId="32" w16cid:durableId="563956576">
    <w:abstractNumId w:val="93"/>
  </w:num>
  <w:num w:numId="33" w16cid:durableId="1347904978">
    <w:abstractNumId w:val="111"/>
  </w:num>
  <w:num w:numId="34" w16cid:durableId="1428619408">
    <w:abstractNumId w:val="36"/>
  </w:num>
  <w:num w:numId="35" w16cid:durableId="150340156">
    <w:abstractNumId w:val="194"/>
  </w:num>
  <w:num w:numId="36" w16cid:durableId="448665740">
    <w:abstractNumId w:val="140"/>
  </w:num>
  <w:num w:numId="37" w16cid:durableId="1485122630">
    <w:abstractNumId w:val="229"/>
  </w:num>
  <w:num w:numId="38" w16cid:durableId="1689284789">
    <w:abstractNumId w:val="56"/>
  </w:num>
  <w:num w:numId="39" w16cid:durableId="1067335934">
    <w:abstractNumId w:val="198"/>
  </w:num>
  <w:num w:numId="40" w16cid:durableId="2085683987">
    <w:abstractNumId w:val="73"/>
  </w:num>
  <w:num w:numId="41" w16cid:durableId="996348238">
    <w:abstractNumId w:val="18"/>
  </w:num>
  <w:num w:numId="42" w16cid:durableId="2011443016">
    <w:abstractNumId w:val="6"/>
  </w:num>
  <w:num w:numId="43" w16cid:durableId="1670252537">
    <w:abstractNumId w:val="160"/>
  </w:num>
  <w:num w:numId="44" w16cid:durableId="1887791119">
    <w:abstractNumId w:val="131"/>
  </w:num>
  <w:num w:numId="45" w16cid:durableId="784541555">
    <w:abstractNumId w:val="84"/>
  </w:num>
  <w:num w:numId="46" w16cid:durableId="423652123">
    <w:abstractNumId w:val="1"/>
  </w:num>
  <w:num w:numId="47" w16cid:durableId="1995334288">
    <w:abstractNumId w:val="183"/>
  </w:num>
  <w:num w:numId="48" w16cid:durableId="1566179790">
    <w:abstractNumId w:val="21"/>
  </w:num>
  <w:num w:numId="49" w16cid:durableId="962880173">
    <w:abstractNumId w:val="235"/>
  </w:num>
  <w:num w:numId="50" w16cid:durableId="1221401801">
    <w:abstractNumId w:val="81"/>
  </w:num>
  <w:num w:numId="51" w16cid:durableId="1603147693">
    <w:abstractNumId w:val="233"/>
  </w:num>
  <w:num w:numId="52" w16cid:durableId="45834583">
    <w:abstractNumId w:val="196"/>
  </w:num>
  <w:num w:numId="53" w16cid:durableId="747119045">
    <w:abstractNumId w:val="86"/>
  </w:num>
  <w:num w:numId="54" w16cid:durableId="1931086354">
    <w:abstractNumId w:val="121"/>
  </w:num>
  <w:num w:numId="55" w16cid:durableId="158034982">
    <w:abstractNumId w:val="122"/>
  </w:num>
  <w:num w:numId="56" w16cid:durableId="350302029">
    <w:abstractNumId w:val="7"/>
  </w:num>
  <w:num w:numId="57" w16cid:durableId="456601816">
    <w:abstractNumId w:val="242"/>
  </w:num>
  <w:num w:numId="58" w16cid:durableId="1133643242">
    <w:abstractNumId w:val="208"/>
  </w:num>
  <w:num w:numId="59" w16cid:durableId="2004431988">
    <w:abstractNumId w:val="201"/>
  </w:num>
  <w:num w:numId="60" w16cid:durableId="1163740299">
    <w:abstractNumId w:val="151"/>
  </w:num>
  <w:num w:numId="61" w16cid:durableId="935868786">
    <w:abstractNumId w:val="185"/>
  </w:num>
  <w:num w:numId="62" w16cid:durableId="1568149667">
    <w:abstractNumId w:val="91"/>
  </w:num>
  <w:num w:numId="63" w16cid:durableId="253513173">
    <w:abstractNumId w:val="226"/>
  </w:num>
  <w:num w:numId="64" w16cid:durableId="1455178253">
    <w:abstractNumId w:val="243"/>
  </w:num>
  <w:num w:numId="65" w16cid:durableId="1996294251">
    <w:abstractNumId w:val="19"/>
  </w:num>
  <w:num w:numId="66" w16cid:durableId="416827916">
    <w:abstractNumId w:val="57"/>
  </w:num>
  <w:num w:numId="67" w16cid:durableId="1399590180">
    <w:abstractNumId w:val="171"/>
  </w:num>
  <w:num w:numId="68" w16cid:durableId="589965642">
    <w:abstractNumId w:val="152"/>
  </w:num>
  <w:num w:numId="69" w16cid:durableId="1249339896">
    <w:abstractNumId w:val="153"/>
  </w:num>
  <w:num w:numId="70" w16cid:durableId="1415205865">
    <w:abstractNumId w:val="174"/>
  </w:num>
  <w:num w:numId="71" w16cid:durableId="106775255">
    <w:abstractNumId w:val="41"/>
  </w:num>
  <w:num w:numId="72" w16cid:durableId="2036618119">
    <w:abstractNumId w:val="2"/>
  </w:num>
  <w:num w:numId="73" w16cid:durableId="2106801826">
    <w:abstractNumId w:val="141"/>
  </w:num>
  <w:num w:numId="74" w16cid:durableId="1519541507">
    <w:abstractNumId w:val="245"/>
  </w:num>
  <w:num w:numId="75" w16cid:durableId="875196201">
    <w:abstractNumId w:val="107"/>
  </w:num>
  <w:num w:numId="76" w16cid:durableId="1607883893">
    <w:abstractNumId w:val="134"/>
  </w:num>
  <w:num w:numId="77" w16cid:durableId="723720491">
    <w:abstractNumId w:val="135"/>
  </w:num>
  <w:num w:numId="78" w16cid:durableId="1447117854">
    <w:abstractNumId w:val="192"/>
  </w:num>
  <w:num w:numId="79" w16cid:durableId="860317370">
    <w:abstractNumId w:val="227"/>
  </w:num>
  <w:num w:numId="80" w16cid:durableId="962686887">
    <w:abstractNumId w:val="142"/>
  </w:num>
  <w:num w:numId="81" w16cid:durableId="269822135">
    <w:abstractNumId w:val="205"/>
  </w:num>
  <w:num w:numId="82" w16cid:durableId="1361591823">
    <w:abstractNumId w:val="132"/>
  </w:num>
  <w:num w:numId="83" w16cid:durableId="751782835">
    <w:abstractNumId w:val="176"/>
  </w:num>
  <w:num w:numId="84" w16cid:durableId="312029235">
    <w:abstractNumId w:val="43"/>
  </w:num>
  <w:num w:numId="85" w16cid:durableId="188765706">
    <w:abstractNumId w:val="211"/>
  </w:num>
  <w:num w:numId="86" w16cid:durableId="1287076718">
    <w:abstractNumId w:val="234"/>
  </w:num>
  <w:num w:numId="87" w16cid:durableId="564605896">
    <w:abstractNumId w:val="77"/>
  </w:num>
  <w:num w:numId="88" w16cid:durableId="1988629654">
    <w:abstractNumId w:val="112"/>
  </w:num>
  <w:num w:numId="89" w16cid:durableId="242879255">
    <w:abstractNumId w:val="181"/>
  </w:num>
  <w:num w:numId="90" w16cid:durableId="968242128">
    <w:abstractNumId w:val="116"/>
  </w:num>
  <w:num w:numId="91" w16cid:durableId="773599416">
    <w:abstractNumId w:val="182"/>
  </w:num>
  <w:num w:numId="92" w16cid:durableId="695429544">
    <w:abstractNumId w:val="59"/>
  </w:num>
  <w:num w:numId="93" w16cid:durableId="114183179">
    <w:abstractNumId w:val="206"/>
  </w:num>
  <w:num w:numId="94" w16cid:durableId="131993697">
    <w:abstractNumId w:val="69"/>
  </w:num>
  <w:num w:numId="95" w16cid:durableId="1438646628">
    <w:abstractNumId w:val="55"/>
  </w:num>
  <w:num w:numId="96" w16cid:durableId="186330082">
    <w:abstractNumId w:val="40"/>
  </w:num>
  <w:num w:numId="97" w16cid:durableId="1292324661">
    <w:abstractNumId w:val="8"/>
  </w:num>
  <w:num w:numId="98" w16cid:durableId="2073111095">
    <w:abstractNumId w:val="115"/>
  </w:num>
  <w:num w:numId="99" w16cid:durableId="2049643750">
    <w:abstractNumId w:val="85"/>
  </w:num>
  <w:num w:numId="100" w16cid:durableId="2001344459">
    <w:abstractNumId w:val="215"/>
  </w:num>
  <w:num w:numId="101" w16cid:durableId="1690524483">
    <w:abstractNumId w:val="66"/>
  </w:num>
  <w:num w:numId="102" w16cid:durableId="290668637">
    <w:abstractNumId w:val="83"/>
  </w:num>
  <w:num w:numId="103" w16cid:durableId="1145509526">
    <w:abstractNumId w:val="200"/>
  </w:num>
  <w:num w:numId="104" w16cid:durableId="883295710">
    <w:abstractNumId w:val="241"/>
  </w:num>
  <w:num w:numId="105" w16cid:durableId="1403992492">
    <w:abstractNumId w:val="129"/>
  </w:num>
  <w:num w:numId="106" w16cid:durableId="1953240154">
    <w:abstractNumId w:val="90"/>
  </w:num>
  <w:num w:numId="107" w16cid:durableId="704909507">
    <w:abstractNumId w:val="97"/>
  </w:num>
  <w:num w:numId="108" w16cid:durableId="295717653">
    <w:abstractNumId w:val="123"/>
  </w:num>
  <w:num w:numId="109" w16cid:durableId="400060577">
    <w:abstractNumId w:val="216"/>
  </w:num>
  <w:num w:numId="110" w16cid:durableId="1431390537">
    <w:abstractNumId w:val="38"/>
  </w:num>
  <w:num w:numId="111" w16cid:durableId="169609183">
    <w:abstractNumId w:val="31"/>
  </w:num>
  <w:num w:numId="112" w16cid:durableId="1179274048">
    <w:abstractNumId w:val="108"/>
  </w:num>
  <w:num w:numId="113" w16cid:durableId="658927302">
    <w:abstractNumId w:val="214"/>
  </w:num>
  <w:num w:numId="114" w16cid:durableId="2049408655">
    <w:abstractNumId w:val="68"/>
  </w:num>
  <w:num w:numId="115" w16cid:durableId="1707441888">
    <w:abstractNumId w:val="147"/>
  </w:num>
  <w:num w:numId="116" w16cid:durableId="2016225166">
    <w:abstractNumId w:val="184"/>
  </w:num>
  <w:num w:numId="117" w16cid:durableId="1188522255">
    <w:abstractNumId w:val="159"/>
  </w:num>
  <w:num w:numId="118" w16cid:durableId="1668744945">
    <w:abstractNumId w:val="106"/>
  </w:num>
  <w:num w:numId="119" w16cid:durableId="463886625">
    <w:abstractNumId w:val="14"/>
  </w:num>
  <w:num w:numId="120" w16cid:durableId="1594125615">
    <w:abstractNumId w:val="237"/>
  </w:num>
  <w:num w:numId="121" w16cid:durableId="1232042954">
    <w:abstractNumId w:val="100"/>
  </w:num>
  <w:num w:numId="122" w16cid:durableId="877812046">
    <w:abstractNumId w:val="170"/>
  </w:num>
  <w:num w:numId="123" w16cid:durableId="808402119">
    <w:abstractNumId w:val="190"/>
  </w:num>
  <w:num w:numId="124" w16cid:durableId="1471820824">
    <w:abstractNumId w:val="236"/>
  </w:num>
  <w:num w:numId="125" w16cid:durableId="763301661">
    <w:abstractNumId w:val="193"/>
  </w:num>
  <w:num w:numId="126" w16cid:durableId="637952795">
    <w:abstractNumId w:val="186"/>
  </w:num>
  <w:num w:numId="127" w16cid:durableId="1863665457">
    <w:abstractNumId w:val="70"/>
  </w:num>
  <w:num w:numId="128" w16cid:durableId="1004090818">
    <w:abstractNumId w:val="187"/>
  </w:num>
  <w:num w:numId="129" w16cid:durableId="405341629">
    <w:abstractNumId w:val="180"/>
  </w:num>
  <w:num w:numId="130" w16cid:durableId="335965616">
    <w:abstractNumId w:val="130"/>
  </w:num>
  <w:num w:numId="131" w16cid:durableId="1001356058">
    <w:abstractNumId w:val="114"/>
  </w:num>
  <w:num w:numId="132" w16cid:durableId="1265501611">
    <w:abstractNumId w:val="25"/>
  </w:num>
  <w:num w:numId="133" w16cid:durableId="1734541596">
    <w:abstractNumId w:val="225"/>
  </w:num>
  <w:num w:numId="134" w16cid:durableId="712926576">
    <w:abstractNumId w:val="37"/>
  </w:num>
  <w:num w:numId="135" w16cid:durableId="1770194230">
    <w:abstractNumId w:val="218"/>
  </w:num>
  <w:num w:numId="136" w16cid:durableId="1983004589">
    <w:abstractNumId w:val="39"/>
  </w:num>
  <w:num w:numId="137" w16cid:durableId="608973209">
    <w:abstractNumId w:val="49"/>
  </w:num>
  <w:num w:numId="138" w16cid:durableId="1921013700">
    <w:abstractNumId w:val="28"/>
  </w:num>
  <w:num w:numId="139" w16cid:durableId="2052411814">
    <w:abstractNumId w:val="128"/>
  </w:num>
  <w:num w:numId="140" w16cid:durableId="892040559">
    <w:abstractNumId w:val="82"/>
  </w:num>
  <w:num w:numId="141" w16cid:durableId="1123109878">
    <w:abstractNumId w:val="207"/>
  </w:num>
  <w:num w:numId="142" w16cid:durableId="1428382558">
    <w:abstractNumId w:val="74"/>
  </w:num>
  <w:num w:numId="143" w16cid:durableId="1148546839">
    <w:abstractNumId w:val="76"/>
  </w:num>
  <w:num w:numId="144" w16cid:durableId="1634749583">
    <w:abstractNumId w:val="240"/>
  </w:num>
  <w:num w:numId="145" w16cid:durableId="1738356694">
    <w:abstractNumId w:val="149"/>
  </w:num>
  <w:num w:numId="146" w16cid:durableId="298540720">
    <w:abstractNumId w:val="10"/>
  </w:num>
  <w:num w:numId="147" w16cid:durableId="193275531">
    <w:abstractNumId w:val="221"/>
  </w:num>
  <w:num w:numId="148" w16cid:durableId="1446272270">
    <w:abstractNumId w:val="203"/>
  </w:num>
  <w:num w:numId="149" w16cid:durableId="173812906">
    <w:abstractNumId w:val="161"/>
  </w:num>
  <w:num w:numId="150" w16cid:durableId="1196769397">
    <w:abstractNumId w:val="217"/>
  </w:num>
  <w:num w:numId="151" w16cid:durableId="1605115895">
    <w:abstractNumId w:val="232"/>
  </w:num>
  <w:num w:numId="152" w16cid:durableId="1854758930">
    <w:abstractNumId w:val="195"/>
  </w:num>
  <w:num w:numId="153" w16cid:durableId="135492576">
    <w:abstractNumId w:val="102"/>
  </w:num>
  <w:num w:numId="154" w16cid:durableId="1264999105">
    <w:abstractNumId w:val="172"/>
  </w:num>
  <w:num w:numId="155" w16cid:durableId="1237591407">
    <w:abstractNumId w:val="54"/>
  </w:num>
  <w:num w:numId="156" w16cid:durableId="535898388">
    <w:abstractNumId w:val="3"/>
  </w:num>
  <w:num w:numId="157" w16cid:durableId="841355660">
    <w:abstractNumId w:val="219"/>
  </w:num>
  <w:num w:numId="158" w16cid:durableId="1469127728">
    <w:abstractNumId w:val="17"/>
  </w:num>
  <w:num w:numId="159" w16cid:durableId="684677599">
    <w:abstractNumId w:val="148"/>
  </w:num>
  <w:num w:numId="160" w16cid:durableId="325061912">
    <w:abstractNumId w:val="189"/>
  </w:num>
  <w:num w:numId="161" w16cid:durableId="980768234">
    <w:abstractNumId w:val="175"/>
  </w:num>
  <w:num w:numId="162" w16cid:durableId="1845827506">
    <w:abstractNumId w:val="105"/>
  </w:num>
  <w:num w:numId="163" w16cid:durableId="302472172">
    <w:abstractNumId w:val="191"/>
  </w:num>
  <w:num w:numId="164" w16cid:durableId="2098672716">
    <w:abstractNumId w:val="98"/>
  </w:num>
  <w:num w:numId="165" w16cid:durableId="1819767027">
    <w:abstractNumId w:val="45"/>
  </w:num>
  <w:num w:numId="166" w16cid:durableId="264853129">
    <w:abstractNumId w:val="120"/>
  </w:num>
  <w:num w:numId="167" w16cid:durableId="1697653771">
    <w:abstractNumId w:val="118"/>
  </w:num>
  <w:num w:numId="168" w16cid:durableId="1210722311">
    <w:abstractNumId w:val="64"/>
  </w:num>
  <w:num w:numId="169" w16cid:durableId="26490328">
    <w:abstractNumId w:val="92"/>
  </w:num>
  <w:num w:numId="170" w16cid:durableId="2070223331">
    <w:abstractNumId w:val="0"/>
  </w:num>
  <w:num w:numId="171" w16cid:durableId="655107492">
    <w:abstractNumId w:val="104"/>
  </w:num>
  <w:num w:numId="172" w16cid:durableId="1395008080">
    <w:abstractNumId w:val="65"/>
  </w:num>
  <w:num w:numId="173" w16cid:durableId="80758414">
    <w:abstractNumId w:val="61"/>
  </w:num>
  <w:num w:numId="174" w16cid:durableId="1823309787">
    <w:abstractNumId w:val="13"/>
  </w:num>
  <w:num w:numId="175" w16cid:durableId="1536847693">
    <w:abstractNumId w:val="72"/>
  </w:num>
  <w:num w:numId="176" w16cid:durableId="175460697">
    <w:abstractNumId w:val="166"/>
  </w:num>
  <w:num w:numId="177" w16cid:durableId="393163812">
    <w:abstractNumId w:val="79"/>
  </w:num>
  <w:num w:numId="178" w16cid:durableId="1977174980">
    <w:abstractNumId w:val="29"/>
  </w:num>
  <w:num w:numId="179" w16cid:durableId="1246574723">
    <w:abstractNumId w:val="137"/>
  </w:num>
  <w:num w:numId="180" w16cid:durableId="1026953423">
    <w:abstractNumId w:val="210"/>
  </w:num>
  <w:num w:numId="181" w16cid:durableId="2131318866">
    <w:abstractNumId w:val="32"/>
  </w:num>
  <w:num w:numId="182" w16cid:durableId="73207691">
    <w:abstractNumId w:val="109"/>
  </w:num>
  <w:num w:numId="183" w16cid:durableId="1595817644">
    <w:abstractNumId w:val="63"/>
  </w:num>
  <w:num w:numId="184" w16cid:durableId="739519588">
    <w:abstractNumId w:val="58"/>
  </w:num>
  <w:num w:numId="185" w16cid:durableId="85197008">
    <w:abstractNumId w:val="24"/>
  </w:num>
  <w:num w:numId="186" w16cid:durableId="522784320">
    <w:abstractNumId w:val="179"/>
  </w:num>
  <w:num w:numId="187" w16cid:durableId="1738824676">
    <w:abstractNumId w:val="244"/>
  </w:num>
  <w:num w:numId="188" w16cid:durableId="395934374">
    <w:abstractNumId w:val="209"/>
  </w:num>
  <w:num w:numId="189" w16cid:durableId="287711062">
    <w:abstractNumId w:val="247"/>
  </w:num>
  <w:num w:numId="190" w16cid:durableId="674723672">
    <w:abstractNumId w:val="177"/>
  </w:num>
  <w:num w:numId="191" w16cid:durableId="76219297">
    <w:abstractNumId w:val="87"/>
  </w:num>
  <w:num w:numId="192" w16cid:durableId="638808164">
    <w:abstractNumId w:val="78"/>
  </w:num>
  <w:num w:numId="193" w16cid:durableId="1448231346">
    <w:abstractNumId w:val="46"/>
  </w:num>
  <w:num w:numId="194" w16cid:durableId="829248347">
    <w:abstractNumId w:val="222"/>
  </w:num>
  <w:num w:numId="195" w16cid:durableId="1357317813">
    <w:abstractNumId w:val="238"/>
  </w:num>
  <w:num w:numId="196" w16cid:durableId="821579561">
    <w:abstractNumId w:val="224"/>
  </w:num>
  <w:num w:numId="197" w16cid:durableId="1669938033">
    <w:abstractNumId w:val="16"/>
  </w:num>
  <w:num w:numId="198" w16cid:durableId="256596585">
    <w:abstractNumId w:val="133"/>
  </w:num>
  <w:num w:numId="199" w16cid:durableId="538468747">
    <w:abstractNumId w:val="197"/>
  </w:num>
  <w:num w:numId="200" w16cid:durableId="1066610868">
    <w:abstractNumId w:val="94"/>
  </w:num>
  <w:num w:numId="201" w16cid:durableId="1134300165">
    <w:abstractNumId w:val="144"/>
  </w:num>
  <w:num w:numId="202" w16cid:durableId="1628702433">
    <w:abstractNumId w:val="42"/>
  </w:num>
  <w:num w:numId="203" w16cid:durableId="391586363">
    <w:abstractNumId w:val="169"/>
  </w:num>
  <w:num w:numId="204" w16cid:durableId="1665745358">
    <w:abstractNumId w:val="33"/>
  </w:num>
  <w:num w:numId="205" w16cid:durableId="1651329373">
    <w:abstractNumId w:val="150"/>
  </w:num>
  <w:num w:numId="206" w16cid:durableId="1440948260">
    <w:abstractNumId w:val="231"/>
  </w:num>
  <w:num w:numId="207" w16cid:durableId="1050953853">
    <w:abstractNumId w:val="199"/>
  </w:num>
  <w:num w:numId="208" w16cid:durableId="708920982">
    <w:abstractNumId w:val="27"/>
  </w:num>
  <w:num w:numId="209" w16cid:durableId="1879271065">
    <w:abstractNumId w:val="157"/>
  </w:num>
  <w:num w:numId="210" w16cid:durableId="978270854">
    <w:abstractNumId w:val="9"/>
  </w:num>
  <w:num w:numId="211" w16cid:durableId="729311282">
    <w:abstractNumId w:val="158"/>
  </w:num>
  <w:num w:numId="212" w16cid:durableId="460850018">
    <w:abstractNumId w:val="50"/>
  </w:num>
  <w:num w:numId="213" w16cid:durableId="674843054">
    <w:abstractNumId w:val="163"/>
  </w:num>
  <w:num w:numId="214" w16cid:durableId="1096902279">
    <w:abstractNumId w:val="156"/>
  </w:num>
  <w:num w:numId="215" w16cid:durableId="950085125">
    <w:abstractNumId w:val="99"/>
  </w:num>
  <w:num w:numId="216" w16cid:durableId="222523655">
    <w:abstractNumId w:val="48"/>
  </w:num>
  <w:num w:numId="217" w16cid:durableId="455175746">
    <w:abstractNumId w:val="173"/>
  </w:num>
  <w:num w:numId="218" w16cid:durableId="731543784">
    <w:abstractNumId w:val="44"/>
  </w:num>
  <w:num w:numId="219" w16cid:durableId="1780028804">
    <w:abstractNumId w:val="26"/>
  </w:num>
  <w:num w:numId="220" w16cid:durableId="20326619">
    <w:abstractNumId w:val="125"/>
  </w:num>
  <w:num w:numId="221" w16cid:durableId="1107385938">
    <w:abstractNumId w:val="51"/>
  </w:num>
  <w:num w:numId="222" w16cid:durableId="1184787718">
    <w:abstractNumId w:val="146"/>
  </w:num>
  <w:num w:numId="223" w16cid:durableId="1104883006">
    <w:abstractNumId w:val="168"/>
  </w:num>
  <w:num w:numId="224" w16cid:durableId="818229775">
    <w:abstractNumId w:val="155"/>
  </w:num>
  <w:num w:numId="225" w16cid:durableId="1026368452">
    <w:abstractNumId w:val="60"/>
  </w:num>
  <w:num w:numId="226" w16cid:durableId="818301542">
    <w:abstractNumId w:val="178"/>
  </w:num>
  <w:num w:numId="227" w16cid:durableId="604576353">
    <w:abstractNumId w:val="53"/>
  </w:num>
  <w:num w:numId="228" w16cid:durableId="1125848237">
    <w:abstractNumId w:val="34"/>
  </w:num>
  <w:num w:numId="229" w16cid:durableId="1538393021">
    <w:abstractNumId w:val="4"/>
  </w:num>
  <w:num w:numId="230" w16cid:durableId="873424016">
    <w:abstractNumId w:val="212"/>
  </w:num>
  <w:num w:numId="231" w16cid:durableId="302082879">
    <w:abstractNumId w:val="23"/>
  </w:num>
  <w:num w:numId="232" w16cid:durableId="1963262992">
    <w:abstractNumId w:val="165"/>
  </w:num>
  <w:num w:numId="233" w16cid:durableId="1227374606">
    <w:abstractNumId w:val="246"/>
  </w:num>
  <w:num w:numId="234" w16cid:durableId="1986932640">
    <w:abstractNumId w:val="101"/>
  </w:num>
  <w:num w:numId="235" w16cid:durableId="167986204">
    <w:abstractNumId w:val="11"/>
  </w:num>
  <w:num w:numId="236" w16cid:durableId="343745753">
    <w:abstractNumId w:val="213"/>
  </w:num>
  <w:num w:numId="237" w16cid:durableId="613631635">
    <w:abstractNumId w:val="223"/>
  </w:num>
  <w:num w:numId="238" w16cid:durableId="747458415">
    <w:abstractNumId w:val="35"/>
  </w:num>
  <w:num w:numId="239" w16cid:durableId="1199902716">
    <w:abstractNumId w:val="30"/>
  </w:num>
  <w:num w:numId="240" w16cid:durableId="135028336">
    <w:abstractNumId w:val="67"/>
  </w:num>
  <w:num w:numId="241" w16cid:durableId="1946383381">
    <w:abstractNumId w:val="124"/>
  </w:num>
  <w:num w:numId="242" w16cid:durableId="988484688">
    <w:abstractNumId w:val="124"/>
  </w:num>
  <w:num w:numId="243" w16cid:durableId="1849366732">
    <w:abstractNumId w:val="124"/>
  </w:num>
  <w:num w:numId="244" w16cid:durableId="1950818094">
    <w:abstractNumId w:val="124"/>
  </w:num>
  <w:num w:numId="245" w16cid:durableId="1869561120">
    <w:abstractNumId w:val="124"/>
  </w:num>
  <w:num w:numId="246" w16cid:durableId="1548254464">
    <w:abstractNumId w:val="124"/>
  </w:num>
  <w:num w:numId="247" w16cid:durableId="185677339">
    <w:abstractNumId w:val="9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8" w16cid:durableId="1287856130">
    <w:abstractNumId w:val="89"/>
  </w:num>
  <w:num w:numId="249" w16cid:durableId="1310136368">
    <w:abstractNumId w:val="96"/>
  </w:num>
  <w:num w:numId="250" w16cid:durableId="1073047337">
    <w:abstractNumId w:val="15"/>
  </w:num>
  <w:num w:numId="251" w16cid:durableId="165948357">
    <w:abstractNumId w:val="62"/>
  </w:num>
  <w:num w:numId="252" w16cid:durableId="1186019596">
    <w:abstractNumId w:val="47"/>
  </w:num>
  <w:num w:numId="253" w16cid:durableId="1884826596">
    <w:abstractNumId w:val="124"/>
  </w:num>
  <w:num w:numId="254" w16cid:durableId="966011613">
    <w:abstractNumId w:val="12"/>
  </w:num>
  <w:num w:numId="255" w16cid:durableId="1397124839">
    <w:abstractNumId w:val="167"/>
  </w:num>
  <w:num w:numId="256" w16cid:durableId="1753619143">
    <w:abstractNumId w:val="124"/>
  </w:num>
  <w:num w:numId="257" w16cid:durableId="118649123">
    <w:abstractNumId w:val="164"/>
  </w:num>
  <w:num w:numId="258" w16cid:durableId="1181775414">
    <w:abstractNumId w:val="52"/>
  </w:num>
  <w:num w:numId="259" w16cid:durableId="490950102">
    <w:abstractNumId w:val="124"/>
  </w:num>
  <w:num w:numId="260" w16cid:durableId="1981230137">
    <w:abstractNumId w:val="124"/>
  </w:num>
  <w:num w:numId="261" w16cid:durableId="1148396775">
    <w:abstractNumId w:val="124"/>
  </w:num>
  <w:num w:numId="262" w16cid:durableId="780535710">
    <w:abstractNumId w:val="124"/>
  </w:num>
  <w:num w:numId="263" w16cid:durableId="1474175484">
    <w:abstractNumId w:val="124"/>
  </w:num>
  <w:num w:numId="264" w16cid:durableId="1844856535">
    <w:abstractNumId w:val="124"/>
  </w:num>
  <w:num w:numId="265" w16cid:durableId="1281298901">
    <w:abstractNumId w:val="124"/>
  </w:num>
  <w:num w:numId="266" w16cid:durableId="1533179504">
    <w:abstractNumId w:val="124"/>
  </w:num>
  <w:num w:numId="267" w16cid:durableId="902721823">
    <w:abstractNumId w:val="124"/>
  </w:num>
  <w:num w:numId="268" w16cid:durableId="257834786">
    <w:abstractNumId w:val="136"/>
  </w:num>
  <w:num w:numId="269" w16cid:durableId="1921255784">
    <w:abstractNumId w:val="138"/>
  </w:num>
  <w:num w:numId="270" w16cid:durableId="848639629">
    <w:abstractNumId w:val="188"/>
  </w:num>
  <w:num w:numId="271" w16cid:durableId="1589927253">
    <w:abstractNumId w:val="126"/>
  </w:num>
  <w:num w:numId="272" w16cid:durableId="510607979">
    <w:abstractNumId w:val="71"/>
  </w:num>
  <w:num w:numId="273" w16cid:durableId="2010252431">
    <w:abstractNumId w:val="110"/>
  </w:num>
  <w:numIdMacAtCleanup w:val="267"/>
</w:numbering>
</file>

<file path=word/settings.xml><?xml version="1.0" encoding="utf-8"?>
<w:settings xmlns:r="http://schemas.openxmlformats.org/officeDocument/2006/relationships" xmlns:w="http://schemas.openxmlformats.org/wordprocessingml/2006/main" xmlns:w15="http://schemas.microsoft.com/office/word/2012/wordml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w14 w15">
  <w:zoom w:percent="170"/>
  <w:proofState w:spelling="clean" w:grammar="clean"/>
  <w:attachedTemplate r:id="rId1"/>
  <w:stylePaneFormatFilter w:val="1F08"/>
  <w:defaultTabStop w:val="720"/>
  <w:characterSpacingControl w:val="doNotCompress"/>
  <w:hdrShapeDefaults>
    <o:shapedefaults spidmax="2050" v:ext="edit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78BB"/>
    <w:rsid w:val="00003901"/>
    <w:rsid w:val="00005D80"/>
    <w:rsid w:val="00024F38"/>
    <w:rsid w:val="00047F88"/>
    <w:rsid w:val="00050AF1"/>
    <w:rsid w:val="0005582E"/>
    <w:rsid w:val="00057AFC"/>
    <w:rsid w:val="0007056D"/>
    <w:rsid w:val="00073C82"/>
    <w:rsid w:val="000740B2"/>
    <w:rsid w:val="0009523B"/>
    <w:rsid w:val="000A0551"/>
    <w:rsid w:val="000A3EDE"/>
    <w:rsid w:val="000C3868"/>
    <w:rsid w:val="000D0B14"/>
    <w:rsid w:val="000F2093"/>
    <w:rsid w:val="000F501A"/>
    <w:rsid w:val="001001CE"/>
    <w:rsid w:val="00100C9D"/>
    <w:rsid w:val="00107C7E"/>
    <w:rsid w:val="001141E7"/>
    <w:rsid w:val="00115288"/>
    <w:rsid w:val="00116417"/>
    <w:rsid w:val="00121442"/>
    <w:rsid w:val="001275FA"/>
    <w:rsid w:val="00135B18"/>
    <w:rsid w:val="001369C6"/>
    <w:rsid w:val="00150531"/>
    <w:rsid w:val="0017251F"/>
    <w:rsid w:val="001811C5"/>
    <w:rsid w:val="00183C77"/>
    <w:rsid w:val="00185462"/>
    <w:rsid w:val="00191B15"/>
    <w:rsid w:val="0019273F"/>
    <w:rsid w:val="001A1697"/>
    <w:rsid w:val="001A4385"/>
    <w:rsid w:val="001B64CC"/>
    <w:rsid w:val="001B7714"/>
    <w:rsid w:val="001C5069"/>
    <w:rsid w:val="001C65D5"/>
    <w:rsid w:val="001D251D"/>
    <w:rsid w:val="001D4AC7"/>
    <w:rsid w:val="001D575C"/>
    <w:rsid w:val="001F1FBD"/>
    <w:rsid w:val="00211009"/>
    <w:rsid w:val="0022098E"/>
    <w:rsid w:val="002233C2"/>
    <w:rsid w:val="00232A7B"/>
    <w:rsid w:val="00251F25"/>
    <w:rsid w:val="00253F68"/>
    <w:rsid w:val="00262C6A"/>
    <w:rsid w:val="00275F6A"/>
    <w:rsid w:val="00280BB1"/>
    <w:rsid w:val="002974F4"/>
    <w:rsid w:val="002A5BB7"/>
    <w:rsid w:val="002B05EE"/>
    <w:rsid w:val="002B18BE"/>
    <w:rsid w:val="002B1AE5"/>
    <w:rsid w:val="002B253A"/>
    <w:rsid w:val="002B4756"/>
    <w:rsid w:val="002C010D"/>
    <w:rsid w:val="002E1A68"/>
    <w:rsid w:val="002E316F"/>
    <w:rsid w:val="002E6E64"/>
    <w:rsid w:val="002F22FF"/>
    <w:rsid w:val="002F35C2"/>
    <w:rsid w:val="00310435"/>
    <w:rsid w:val="00314946"/>
    <w:rsid w:val="00315DDC"/>
    <w:rsid w:val="0032061A"/>
    <w:rsid w:val="00325B79"/>
    <w:rsid w:val="00350023"/>
    <w:rsid w:val="00354B52"/>
    <w:rsid w:val="00355251"/>
    <w:rsid w:val="00357B3B"/>
    <w:rsid w:val="00370BB4"/>
    <w:rsid w:val="003728B5"/>
    <w:rsid w:val="00373190"/>
    <w:rsid w:val="00373CF8"/>
    <w:rsid w:val="00376099"/>
    <w:rsid w:val="00382AED"/>
    <w:rsid w:val="00385760"/>
    <w:rsid w:val="003867FF"/>
    <w:rsid w:val="00390E41"/>
    <w:rsid w:val="0039798C"/>
    <w:rsid w:val="00397A4A"/>
    <w:rsid w:val="003A2BC9"/>
    <w:rsid w:val="003A6483"/>
    <w:rsid w:val="003B0CBD"/>
    <w:rsid w:val="003B1833"/>
    <w:rsid w:val="003D3A29"/>
    <w:rsid w:val="003E378E"/>
    <w:rsid w:val="003E43EE"/>
    <w:rsid w:val="003E4CD9"/>
    <w:rsid w:val="003E6677"/>
    <w:rsid w:val="003E6974"/>
    <w:rsid w:val="003E6ECC"/>
    <w:rsid w:val="003F1405"/>
    <w:rsid w:val="00402810"/>
    <w:rsid w:val="00402C11"/>
    <w:rsid w:val="0040499D"/>
    <w:rsid w:val="0041159D"/>
    <w:rsid w:val="00412BDA"/>
    <w:rsid w:val="004139FD"/>
    <w:rsid w:val="004272D4"/>
    <w:rsid w:val="00427FD4"/>
    <w:rsid w:val="00430D79"/>
    <w:rsid w:val="00436106"/>
    <w:rsid w:val="0043669A"/>
    <w:rsid w:val="0044091F"/>
    <w:rsid w:val="004438E7"/>
    <w:rsid w:val="00450827"/>
    <w:rsid w:val="0045793B"/>
    <w:rsid w:val="0047674D"/>
    <w:rsid w:val="0048540C"/>
    <w:rsid w:val="0049582B"/>
    <w:rsid w:val="004B760F"/>
    <w:rsid w:val="004B77D5"/>
    <w:rsid w:val="004C310D"/>
    <w:rsid w:val="004C3A90"/>
    <w:rsid w:val="004E24F0"/>
    <w:rsid w:val="004E4199"/>
    <w:rsid w:val="004F5044"/>
    <w:rsid w:val="004F7D06"/>
    <w:rsid w:val="0050660A"/>
    <w:rsid w:val="0052054C"/>
    <w:rsid w:val="00520A36"/>
    <w:rsid w:val="00520A66"/>
    <w:rsid w:val="005306B2"/>
    <w:rsid w:val="005336B9"/>
    <w:rsid w:val="00535778"/>
    <w:rsid w:val="00537CBF"/>
    <w:rsid w:val="005518A4"/>
    <w:rsid w:val="00554F21"/>
    <w:rsid w:val="00557AC2"/>
    <w:rsid w:val="00560CB8"/>
    <w:rsid w:val="00561B71"/>
    <w:rsid w:val="00564E4B"/>
    <w:rsid w:val="00566006"/>
    <w:rsid w:val="0057033B"/>
    <w:rsid w:val="00570636"/>
    <w:rsid w:val="0057113F"/>
    <w:rsid w:val="00583E14"/>
    <w:rsid w:val="00596C4F"/>
    <w:rsid w:val="005A0937"/>
    <w:rsid w:val="005A2C19"/>
    <w:rsid w:val="005A601D"/>
    <w:rsid w:val="005A7346"/>
    <w:rsid w:val="005A7B33"/>
    <w:rsid w:val="005B40A6"/>
    <w:rsid w:val="005B6C98"/>
    <w:rsid w:val="005C09F9"/>
    <w:rsid w:val="005D0C5F"/>
    <w:rsid w:val="005E43D0"/>
    <w:rsid w:val="005E4CC4"/>
    <w:rsid w:val="005E73DB"/>
    <w:rsid w:val="005E7B81"/>
    <w:rsid w:val="005E7F04"/>
    <w:rsid w:val="005F0F51"/>
    <w:rsid w:val="005F14FC"/>
    <w:rsid w:val="005F2F11"/>
    <w:rsid w:val="005F43EC"/>
    <w:rsid w:val="005F60DD"/>
    <w:rsid w:val="005F7A20"/>
    <w:rsid w:val="00610A5D"/>
    <w:rsid w:val="00615A5B"/>
    <w:rsid w:val="00616D69"/>
    <w:rsid w:val="00634955"/>
    <w:rsid w:val="00642956"/>
    <w:rsid w:val="00652CE1"/>
    <w:rsid w:val="006700F2"/>
    <w:rsid w:val="00676BFD"/>
    <w:rsid w:val="00682A13"/>
    <w:rsid w:val="006877BB"/>
    <w:rsid w:val="00691D87"/>
    <w:rsid w:val="006A6BD6"/>
    <w:rsid w:val="006B119C"/>
    <w:rsid w:val="006B52CA"/>
    <w:rsid w:val="006C525E"/>
    <w:rsid w:val="006C5F88"/>
    <w:rsid w:val="006C732D"/>
    <w:rsid w:val="006D162E"/>
    <w:rsid w:val="006D7B85"/>
    <w:rsid w:val="006F64E0"/>
    <w:rsid w:val="006F6C6F"/>
    <w:rsid w:val="00715CEE"/>
    <w:rsid w:val="00722E7E"/>
    <w:rsid w:val="00726B07"/>
    <w:rsid w:val="007350A6"/>
    <w:rsid w:val="007366E4"/>
    <w:rsid w:val="00736D9E"/>
    <w:rsid w:val="00742AFB"/>
    <w:rsid w:val="00742BA1"/>
    <w:rsid w:val="007441E2"/>
    <w:rsid w:val="007455E4"/>
    <w:rsid w:val="00746541"/>
    <w:rsid w:val="00754E5D"/>
    <w:rsid w:val="00755FA2"/>
    <w:rsid w:val="007653B7"/>
    <w:rsid w:val="0076682C"/>
    <w:rsid w:val="00796CDD"/>
    <w:rsid w:val="007A223F"/>
    <w:rsid w:val="007B3152"/>
    <w:rsid w:val="007B754E"/>
    <w:rsid w:val="007C0DE8"/>
    <w:rsid w:val="007C34F7"/>
    <w:rsid w:val="007C564A"/>
    <w:rsid w:val="007C78BB"/>
    <w:rsid w:val="007D2A9B"/>
    <w:rsid w:val="007D6854"/>
    <w:rsid w:val="007E39E3"/>
    <w:rsid w:val="007E454F"/>
    <w:rsid w:val="007E7A7D"/>
    <w:rsid w:val="0080264D"/>
    <w:rsid w:val="00805A3B"/>
    <w:rsid w:val="00812A88"/>
    <w:rsid w:val="0081689F"/>
    <w:rsid w:val="0082266A"/>
    <w:rsid w:val="0082442D"/>
    <w:rsid w:val="00827A71"/>
    <w:rsid w:val="00851A31"/>
    <w:rsid w:val="00853AF4"/>
    <w:rsid w:val="00856401"/>
    <w:rsid w:val="008648E3"/>
    <w:rsid w:val="00867ACA"/>
    <w:rsid w:val="00872F57"/>
    <w:rsid w:val="00890EDB"/>
    <w:rsid w:val="008A0F2C"/>
    <w:rsid w:val="008A3979"/>
    <w:rsid w:val="008B6892"/>
    <w:rsid w:val="008C654D"/>
    <w:rsid w:val="008D3361"/>
    <w:rsid w:val="008D3EEB"/>
    <w:rsid w:val="008E3214"/>
    <w:rsid w:val="008E4FB4"/>
    <w:rsid w:val="008E7235"/>
    <w:rsid w:val="00903246"/>
    <w:rsid w:val="00912CD9"/>
    <w:rsid w:val="00912FCB"/>
    <w:rsid w:val="009261EF"/>
    <w:rsid w:val="00937528"/>
    <w:rsid w:val="00937D39"/>
    <w:rsid w:val="0094565B"/>
    <w:rsid w:val="00947978"/>
    <w:rsid w:val="0095154D"/>
    <w:rsid w:val="009523E3"/>
    <w:rsid w:val="00955369"/>
    <w:rsid w:val="00961CC7"/>
    <w:rsid w:val="0096713B"/>
    <w:rsid w:val="009819EE"/>
    <w:rsid w:val="009862C1"/>
    <w:rsid w:val="009874BA"/>
    <w:rsid w:val="009876F0"/>
    <w:rsid w:val="00990A28"/>
    <w:rsid w:val="00993D81"/>
    <w:rsid w:val="009A2668"/>
    <w:rsid w:val="009A2987"/>
    <w:rsid w:val="009B2373"/>
    <w:rsid w:val="009D1E7B"/>
    <w:rsid w:val="009D2966"/>
    <w:rsid w:val="009D4503"/>
    <w:rsid w:val="009E2A3C"/>
    <w:rsid w:val="009E38A6"/>
    <w:rsid w:val="009F1585"/>
    <w:rsid w:val="009F4556"/>
    <w:rsid w:val="009F4D31"/>
    <w:rsid w:val="009F6867"/>
    <w:rsid w:val="009F6B57"/>
    <w:rsid w:val="00A06E2D"/>
    <w:rsid w:val="00A13534"/>
    <w:rsid w:val="00A13DA7"/>
    <w:rsid w:val="00A155F6"/>
    <w:rsid w:val="00A15AA5"/>
    <w:rsid w:val="00A201E8"/>
    <w:rsid w:val="00A36B3E"/>
    <w:rsid w:val="00A4606B"/>
    <w:rsid w:val="00A541FB"/>
    <w:rsid w:val="00A54345"/>
    <w:rsid w:val="00A54E1B"/>
    <w:rsid w:val="00A60DD2"/>
    <w:rsid w:val="00A63A5F"/>
    <w:rsid w:val="00A7176D"/>
    <w:rsid w:val="00A80023"/>
    <w:rsid w:val="00A84C26"/>
    <w:rsid w:val="00A86289"/>
    <w:rsid w:val="00A903FA"/>
    <w:rsid w:val="00AA269B"/>
    <w:rsid w:val="00AA6B1B"/>
    <w:rsid w:val="00AC0EBB"/>
    <w:rsid w:val="00AD1CCB"/>
    <w:rsid w:val="00AD2CAF"/>
    <w:rsid w:val="00AE217D"/>
    <w:rsid w:val="00AE28B2"/>
    <w:rsid w:val="00AE3901"/>
    <w:rsid w:val="00AF1CC6"/>
    <w:rsid w:val="00AF4F08"/>
    <w:rsid w:val="00AF5066"/>
    <w:rsid w:val="00B00B00"/>
    <w:rsid w:val="00B102C9"/>
    <w:rsid w:val="00B17740"/>
    <w:rsid w:val="00B218B2"/>
    <w:rsid w:val="00B32D9F"/>
    <w:rsid w:val="00B34918"/>
    <w:rsid w:val="00B36AB6"/>
    <w:rsid w:val="00B441DE"/>
    <w:rsid w:val="00B44C05"/>
    <w:rsid w:val="00B52989"/>
    <w:rsid w:val="00B551B3"/>
    <w:rsid w:val="00B66C78"/>
    <w:rsid w:val="00B94707"/>
    <w:rsid w:val="00BA748E"/>
    <w:rsid w:val="00BC21FD"/>
    <w:rsid w:val="00BC5D8D"/>
    <w:rsid w:val="00BC6798"/>
    <w:rsid w:val="00BD3886"/>
    <w:rsid w:val="00BD5EEF"/>
    <w:rsid w:val="00BD7A3E"/>
    <w:rsid w:val="00BE4964"/>
    <w:rsid w:val="00BE7EC0"/>
    <w:rsid w:val="00BF1FB8"/>
    <w:rsid w:val="00BF6F08"/>
    <w:rsid w:val="00C0510F"/>
    <w:rsid w:val="00C11BDC"/>
    <w:rsid w:val="00C157C6"/>
    <w:rsid w:val="00C22374"/>
    <w:rsid w:val="00C236BC"/>
    <w:rsid w:val="00C30F44"/>
    <w:rsid w:val="00C32AF0"/>
    <w:rsid w:val="00C717D3"/>
    <w:rsid w:val="00C71E76"/>
    <w:rsid w:val="00C77DFB"/>
    <w:rsid w:val="00C83F65"/>
    <w:rsid w:val="00C84F5E"/>
    <w:rsid w:val="00C92347"/>
    <w:rsid w:val="00CA66F4"/>
    <w:rsid w:val="00CB3A70"/>
    <w:rsid w:val="00CB7821"/>
    <w:rsid w:val="00CC0B2B"/>
    <w:rsid w:val="00CC707C"/>
    <w:rsid w:val="00CD295D"/>
    <w:rsid w:val="00CE511C"/>
    <w:rsid w:val="00CE601E"/>
    <w:rsid w:val="00CE6752"/>
    <w:rsid w:val="00CF5637"/>
    <w:rsid w:val="00D11355"/>
    <w:rsid w:val="00D1433D"/>
    <w:rsid w:val="00D14AF2"/>
    <w:rsid w:val="00D218A0"/>
    <w:rsid w:val="00D23714"/>
    <w:rsid w:val="00D3042D"/>
    <w:rsid w:val="00D51247"/>
    <w:rsid w:val="00D51DF8"/>
    <w:rsid w:val="00D5285A"/>
    <w:rsid w:val="00D605CD"/>
    <w:rsid w:val="00D76C37"/>
    <w:rsid w:val="00D778D3"/>
    <w:rsid w:val="00DA0C83"/>
    <w:rsid w:val="00DB5DD8"/>
    <w:rsid w:val="00DC1E45"/>
    <w:rsid w:val="00DE278F"/>
    <w:rsid w:val="00DF5C86"/>
    <w:rsid w:val="00E02DE0"/>
    <w:rsid w:val="00E07D76"/>
    <w:rsid w:val="00E14E67"/>
    <w:rsid w:val="00E1668D"/>
    <w:rsid w:val="00E20B6E"/>
    <w:rsid w:val="00E2156C"/>
    <w:rsid w:val="00E22FF6"/>
    <w:rsid w:val="00E27A78"/>
    <w:rsid w:val="00E31B83"/>
    <w:rsid w:val="00E4022B"/>
    <w:rsid w:val="00E54738"/>
    <w:rsid w:val="00E60060"/>
    <w:rsid w:val="00E60993"/>
    <w:rsid w:val="00E721C0"/>
    <w:rsid w:val="00E77D8E"/>
    <w:rsid w:val="00E81685"/>
    <w:rsid w:val="00E84BE1"/>
    <w:rsid w:val="00E855D6"/>
    <w:rsid w:val="00E86722"/>
    <w:rsid w:val="00E90908"/>
    <w:rsid w:val="00EA2794"/>
    <w:rsid w:val="00EA2A6C"/>
    <w:rsid w:val="00EA56A3"/>
    <w:rsid w:val="00EA6720"/>
    <w:rsid w:val="00EB5B7A"/>
    <w:rsid w:val="00EC2E8D"/>
    <w:rsid w:val="00EC7C74"/>
    <w:rsid w:val="00ED0D27"/>
    <w:rsid w:val="00EF431D"/>
    <w:rsid w:val="00F001F1"/>
    <w:rsid w:val="00F01F5E"/>
    <w:rsid w:val="00F06086"/>
    <w:rsid w:val="00F123BD"/>
    <w:rsid w:val="00F21583"/>
    <w:rsid w:val="00F273DD"/>
    <w:rsid w:val="00F35F75"/>
    <w:rsid w:val="00F37541"/>
    <w:rsid w:val="00F4036B"/>
    <w:rsid w:val="00F43352"/>
    <w:rsid w:val="00F4441B"/>
    <w:rsid w:val="00F4771A"/>
    <w:rsid w:val="00F52FEB"/>
    <w:rsid w:val="00F53659"/>
    <w:rsid w:val="00F60967"/>
    <w:rsid w:val="00F73C0C"/>
    <w:rsid w:val="00F745CD"/>
    <w:rsid w:val="00F75AEA"/>
    <w:rsid w:val="00F77DE5"/>
    <w:rsid w:val="00F83567"/>
    <w:rsid w:val="00F907AA"/>
    <w:rsid w:val="00F928C0"/>
    <w:rsid w:val="00F96FAD"/>
    <w:rsid w:val="00FA1D32"/>
    <w:rsid w:val="00FB0AE3"/>
    <w:rsid w:val="00FB4240"/>
    <w:rsid w:val="00FC5B3E"/>
    <w:rsid w:val="00FE2F27"/>
    <w:rsid w:val="00FF5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spidmax="2050" v:ext="edit"/>
    <o:shapelayout v:ext="edit">
      <o:idmap data="2" v:ext="edit"/>
    </o:shapelayout>
  </w:shapeDefaults>
  <w:decimalSymbol w:val="."/>
  <w:listSeparator w:val=","/>
  <w14:docId w14:val="0E20607C"/>
  <w15:docId w15:val="{5CEFDAE9-BF21-4948-9864-34B060FDEB38}"/>
</w:settings>
</file>

<file path=word/styles.xml><?xml version="1.0" encoding="utf-8"?>
<w:styles xmlns:r="http://schemas.openxmlformats.org/officeDocument/2006/relationships" xmlns:w="http://schemas.openxmlformats.org/wordprocessingml/2006/main" xmlns:w15="http://schemas.microsoft.com/office/word/2012/wordml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xmlns:w16cex="http://schemas.microsoft.com/office/word/2018/wordml/cex" xmlns:w16sdtdh="http://schemas.microsoft.com/office/word/2020/wordml/sdtdatahash" xmlns:w16="http://schemas.microsoft.com/office/word/2018/wordml" mc:Ignorable="w14 w15 w16se w16cid w16 w16cex w16sdtdh">
  <w:docDefaults>
    <w:rPrDefault>
      <w:rPr>
        <w:rFonts w:ascii="Calibri" w:hAnsi="Calibri" w:eastAsia="Calibri" w:cs="Times New Roman"/>
        <w:sz w:val="20"/>
        <w:lang w:val="en-US" w:eastAsia="en-US" w:bidi="ar-SA"/>
      </w:rPr>
    </w:rPrDefault>
    <w:pPrDefault/>
  </w:docDefaults>
  <w:latentStyles w:defLockedState="false" w:defUIPriority="99" w:defSemiHidden="false" w:defUnhideWhenUsed="false" w:defQFormat="false" w:count="376">
    <w:lsdException w:name="Normal" w:uiPriority="0" w:qFormat="true"/>
    <w:lsdException w:name="heading 1" w:uiPriority="0" w:qFormat="true"/>
    <w:lsdException w:name="heading 2" w:uiPriority="9" w:semiHidden="true" w:unhideWhenUsed="true" w:qFormat="true"/>
    <w:lsdException w:name="heading 3" w:uiPriority="9" w:semiHidden="true" w:unhideWhenUsed="true" w:qFormat="true"/>
    <w:lsdException w:name="heading 4" w:uiPriority="0" w:semiHidden="true" w:unhideWhenUsed="true" w:qFormat="true"/>
    <w:lsdException w:name="heading 5" w:uiPriority="0" w:semiHidden="true" w:unhideWhenUsed="true" w:qFormat="true"/>
    <w:lsdException w:name="heading 6" w:uiPriority="0" w:semiHidden="true" w:unhideWhenUsed="true" w:qFormat="true"/>
    <w:lsdException w:name="heading 7" w:uiPriority="0" w:semiHidden="true" w:unhideWhenUsed="true" w:qFormat="true"/>
    <w:lsdException w:name="heading 8" w:uiPriority="0" w:semiHidden="true" w:unhideWhenUsed="true" w:qFormat="true"/>
    <w:lsdException w:name="heading 9" w:uiPriority="0" w:semiHidden="true" w:unhideWhenUsed="true" w:qFormat="true"/>
    <w:lsdException w:name="index 1" w:semiHidden="true" w:unhideWhenUsed="true"/>
    <w:lsdException w:name="index 2" w:semiHidden="true" w:unhideWhenUsed="true"/>
    <w:lsdException w:name="index 3" w:semiHidden="true" w:unhideWhenUsed="true"/>
    <w:lsdException w:name="index 4" w:semiHidden="true" w:unhideWhenUsed="true"/>
    <w:lsdException w:name="index 5" w:semiHidden="true" w:unhideWhenUsed="true"/>
    <w:lsdException w:name="index 6" w:semiHidden="true" w:unhideWhenUsed="true"/>
    <w:lsdException w:name="index 7" w:semiHidden="true" w:unhideWhenUsed="true"/>
    <w:lsdException w:name="index 8" w:semiHidden="true" w:unhideWhenUsed="true"/>
    <w:lsdException w:name="index 9" w:semiHidden="true" w:unhideWhenUsed="true"/>
    <w:lsdException w:name="toc 1" w:uiPriority="39" w:semiHidden="true" w:unhideWhenUsed="true"/>
    <w:lsdException w:name="toc 2" w:uiPriority="39" w:semiHidden="true" w:unhideWhenUsed="true"/>
    <w:lsdException w:name="toc 3" w:uiPriority="39" w:semiHidden="true" w:unhideWhenUsed="true"/>
    <w:lsdException w:name="toc 4" w:uiPriority="39" w:semiHidden="true" w:unhideWhenUsed="true"/>
    <w:lsdException w:name="toc 5" w:uiPriority="39" w:semiHidden="true" w:unhideWhenUsed="true"/>
    <w:lsdException w:name="toc 6" w:uiPriority="39" w:semiHidden="true" w:unhideWhenUsed="true"/>
    <w:lsdException w:name="toc 7" w:uiPriority="39" w:semiHidden="true" w:unhideWhenUsed="true"/>
    <w:lsdException w:name="toc 8" w:uiPriority="39" w:semiHidden="true" w:unhideWhenUsed="true"/>
    <w:lsdException w:name="toc 9" w:uiPriority="39" w:semiHidden="true" w:unhideWhenUsed="true"/>
    <w:lsdException w:name="Normal Indent" w:semiHidden="true" w:unhideWhenUsed="true"/>
    <w:lsdException w:name="footnote text" w:semiHidden="true" w:unhideWhenUsed="true"/>
    <w:lsdException w:name="annotation text" w:uiPriority="0" w:semiHidden="true" w:unhideWhenUsed="true"/>
    <w:lsdException w:name="header" w:semiHidden="true" w:unhideWhenUsed="true"/>
    <w:lsdException w:name="footer" w:semiHidden="true" w:unhideWhenUsed="true"/>
    <w:lsdException w:name="index heading" w:semiHidden="true" w:unhideWhenUsed="true"/>
    <w:lsdException w:name="caption" w:uiPriority="35" w:semiHidden="true" w:unhideWhenUsed="true" w:qFormat="true"/>
    <w:lsdException w:name="table of figures" w:semiHidden="true" w:unhideWhenUsed="true"/>
    <w:lsdException w:name="envelope address" w:semiHidden="true" w:unhideWhenUsed="true"/>
    <w:lsdException w:name="envelope return" w:semiHidden="true" w:unhideWhenUsed="true"/>
    <w:lsdException w:name="footnote reference" w:semiHidden="true" w:unhideWhenUsed="true"/>
    <w:lsdException w:name="annotation reference" w:uiPriority="0" w:semiHidden="true" w:unhideWhenUsed="true"/>
    <w:lsdException w:name="line number" w:semiHidden="true" w:unhideWhenUsed="true"/>
    <w:lsdException w:name="page number" w:uiPriority="0" w:semiHidden="true" w:unhideWhenUsed="true"/>
    <w:lsdException w:name="endnote reference" w:semiHidden="true" w:unhideWhenUsed="true"/>
    <w:lsdException w:name="endnote text" w:semiHidden="true" w:unhideWhenUsed="true"/>
    <w:lsdException w:name="table of authorities" w:semiHidden="true" w:unhideWhenUsed="true"/>
    <w:lsdException w:name="macro" w:semiHidden="true" w:unhideWhenUsed="true"/>
    <w:lsdException w:name="toa heading" w:semiHidden="true" w:unhideWhenUsed="true"/>
    <w:lsdException w:name="List" w:semiHidden="true" w:unhideWhenUsed="true"/>
    <w:lsdException w:name="List Bullet" w:semiHidden="true" w:unhideWhenUsed="true"/>
    <w:lsdException w:name="List Number" w:semiHidden="true" w:unhideWhenUsed="true"/>
    <w:lsdException w:name="List 2" w:semiHidden="true" w:unhideWhenUsed="true"/>
    <w:lsdException w:name="List 3" w:semiHidden="true" w:unhideWhenUsed="true"/>
    <w:lsdException w:name="List 4" w:semiHidden="true" w:unhideWhenUsed="true"/>
    <w:lsdException w:name="List 5" w:semiHidden="true" w:unhideWhenUsed="true"/>
    <w:lsdException w:name="List Bullet 2" w:semiHidden="true" w:unhideWhenUsed="true"/>
    <w:lsdException w:name="List Bullet 3" w:semiHidden="true" w:unhideWhenUsed="true"/>
    <w:lsdException w:name="List Bullet 4" w:semiHidden="true" w:unhideWhenUsed="true"/>
    <w:lsdException w:name="List Bullet 5" w:semiHidden="true" w:unhideWhenUsed="true"/>
    <w:lsdException w:name="List Number 2" w:semiHidden="true" w:unhideWhenUsed="true"/>
    <w:lsdException w:name="List Number 3" w:semiHidden="true" w:unhideWhenUsed="true"/>
    <w:lsdException w:name="List Number 4" w:semiHidden="true" w:unhideWhenUsed="true"/>
    <w:lsdException w:name="List Number 5" w:semiHidden="true" w:unhideWhenUsed="true"/>
    <w:lsdException w:name="Title" w:uiPriority="0" w:qFormat="true"/>
    <w:lsdException w:name="Closing" w:semiHidden="true" w:unhideWhenUsed="true"/>
    <w:lsdException w:name="Signature" w:semiHidden="true" w:unhideWhenUsed="true"/>
    <w:lsdException w:name="Default Paragraph Font" w:uiPriority="1" w:semiHidden="true" w:unhideWhenUsed="true"/>
    <w:lsdException w:name="Body Text" w:uiPriority="0" w:semiHidden="true" w:unhideWhenUsed="true"/>
    <w:lsdException w:name="Body Text Indent" w:semiHidden="true" w:unhideWhenUsed="true"/>
    <w:lsdException w:name="List Continue" w:semiHidden="true" w:unhideWhenUsed="true"/>
    <w:lsdException w:name="List Continue 2" w:semiHidden="true" w:unhideWhenUsed="true"/>
    <w:lsdException w:name="List Continue 3" w:semiHidden="true" w:unhideWhenUsed="true"/>
    <w:lsdException w:name="List Continue 4" w:semiHidden="true" w:unhideWhenUsed="true"/>
    <w:lsdException w:name="List Continue 5" w:semiHidden="true" w:unhideWhenUsed="true"/>
    <w:lsdException w:name="Message Header" w:semiHidden="true" w:unhideWhenUsed="true"/>
    <w:lsdException w:name="Subtitle" w:uiPriority="11" w:qFormat="true"/>
    <w:lsdException w:name="Salutation" w:semiHidden="true" w:unhideWhenUsed="true"/>
    <w:lsdException w:name="Date" w:semiHidden="true" w:unhideWhenUsed="true"/>
    <w:lsdException w:name="Body Text First Indent" w:semiHidden="true" w:unhideWhenUsed="true"/>
    <w:lsdException w:name="Body Text First Indent 2" w:semiHidden="true" w:unhideWhenUsed="true"/>
    <w:lsdException w:name="Note Heading" w:semiHidden="true" w:unhideWhenUsed="true"/>
    <w:lsdException w:name="Body Text 2" w:semiHidden="true" w:unhideWhenUsed="true"/>
    <w:lsdException w:name="Body Text 3" w:uiPriority="0" w:semiHidden="true" w:unhideWhenUsed="true"/>
    <w:lsdException w:name="Body Text Indent 2" w:semiHidden="true" w:unhideWhenUsed="true"/>
    <w:lsdException w:name="Body Text Indent 3" w:semiHidden="true" w:unhideWhenUsed="true"/>
    <w:lsdException w:name="Block Text" w:semiHidden="true" w:unhideWhenUsed="true"/>
    <w:lsdException w:name="Hyperlink" w:semiHidden="true" w:unhideWhenUsed="true" w:qFormat="true"/>
    <w:lsdException w:name="FollowedHyperlink" w:uiPriority="0" w:semiHidden="true" w:unhideWhenUsed="true"/>
    <w:lsdException w:name="Strong" w:uiPriority="22" w:qFormat="true"/>
    <w:lsdException w:name="Emphasis" w:uiPriority="0" w:qFormat="true"/>
    <w:lsdException w:name="Document Map" w:semiHidden="true" w:unhideWhenUsed="true"/>
    <w:lsdException w:name="Plain Text" w:semiHidden="true" w:unhideWhenUsed="true"/>
    <w:lsdException w:name="E-mail Signature" w:semiHidden="true" w:unhideWhenUsed="true"/>
    <w:lsdException w:name="HTML Top of Form" w:semiHidden="true" w:unhideWhenUsed="true"/>
    <w:lsdException w:name="HTML Bottom of Form" w:semiHidden="true" w:unhideWhenUsed="true"/>
    <w:lsdException w:name="Normal (Web)" w:semiHidden="true" w:unhideWhenUsed="true"/>
    <w:lsdException w:name="HTML Acronym" w:semiHidden="true" w:unhideWhenUsed="true"/>
    <w:lsdException w:name="HTML Address" w:semiHidden="true" w:unhideWhenUsed="true"/>
    <w:lsdException w:name="HTML Cite" w:semiHidden="true" w:unhideWhenUsed="true"/>
    <w:lsdException w:name="HTML Code" w:semiHidden="true" w:unhideWhenUsed="true"/>
    <w:lsdException w:name="HTML Definition" w:semiHidden="true" w:unhideWhenUsed="true"/>
    <w:lsdException w:name="HTML Keyboard" w:semiHidden="true" w:unhideWhenUsed="true"/>
    <w:lsdException w:name="HTML Preformatted" w:semiHidden="true" w:unhideWhenUsed="true"/>
    <w:lsdException w:name="HTML Sample" w:semiHidden="true" w:unhideWhenUsed="true"/>
    <w:lsdException w:name="HTML Typewriter" w:semiHidden="true" w:unhideWhenUsed="true"/>
    <w:lsdException w:name="HTML Variable" w:semiHidden="true" w:unhideWhenUsed="true"/>
    <w:lsdException w:name="Normal Table" w:semiHidden="true" w:unhideWhenUsed="true"/>
    <w:lsdException w:name="annotation subject" w:semiHidden="true" w:unhideWhenUsed="true"/>
    <w:lsdException w:name="No List" w:semiHidden="true" w:unhideWhenUsed="true"/>
    <w:lsdException w:name="Outline List 1" w:semiHidden="true" w:unhideWhenUsed="true"/>
    <w:lsdException w:name="Outline List 2" w:semiHidden="true" w:unhideWhenUsed="true"/>
    <w:lsdException w:name="Outline List 3" w:semiHidden="true" w:unhideWhenUsed="true"/>
    <w:lsdException w:name="Table Simple 1" w:semiHidden="true" w:unhideWhenUsed="true"/>
    <w:lsdException w:name="Table Simple 2" w:semiHidden="true" w:unhideWhenUsed="true"/>
    <w:lsdException w:name="Table Simple 3" w:semiHidden="true" w:unhideWhenUsed="true"/>
    <w:lsdException w:name="Table Classic 1" w:semiHidden="true" w:unhideWhenUsed="true"/>
    <w:lsdException w:name="Table Classic 2" w:semiHidden="true" w:unhideWhenUsed="true"/>
    <w:lsdException w:name="Table Classic 3" w:semiHidden="true" w:unhideWhenUsed="true"/>
    <w:lsdException w:name="Table Classic 4" w:semiHidden="true" w:unhideWhenUsed="true"/>
    <w:lsdException w:name="Table Colorful 1" w:uiPriority="0" w:semiHidden="true" w:unhideWhenUsed="true"/>
    <w:lsdException w:name="Table Colorful 2" w:semiHidden="true" w:unhideWhenUsed="true"/>
    <w:lsdException w:name="Table Colorful 3" w:semiHidden="true" w:unhideWhenUsed="true"/>
    <w:lsdException w:name="Table Columns 1" w:semiHidden="true" w:unhideWhenUsed="true"/>
    <w:lsdException w:name="Table Columns 2" w:semiHidden="true" w:unhideWhenUsed="true"/>
    <w:lsdException w:name="Table Columns 3" w:semiHidden="true" w:unhideWhenUsed="true"/>
    <w:lsdException w:name="Table Columns 4" w:semiHidden="true" w:unhideWhenUsed="true"/>
    <w:lsdException w:name="Table Columns 5" w:semiHidden="true" w:unhideWhenUsed="true"/>
    <w:lsdException w:name="Table Grid 1" w:semiHidden="true" w:unhideWhenUsed="true"/>
    <w:lsdException w:name="Table Grid 2" w:semiHidden="true" w:unhideWhenUsed="true"/>
    <w:lsdException w:name="Table Grid 3" w:semiHidden="true" w:unhideWhenUsed="true"/>
    <w:lsdException w:name="Table Grid 4" w:semiHidden="true" w:unhideWhenUsed="true"/>
    <w:lsdException w:name="Table Grid 5" w:semiHidden="true" w:unhideWhenUsed="true"/>
    <w:lsdException w:name="Table Grid 6" w:semiHidden="true" w:unhideWhenUsed="true"/>
    <w:lsdException w:name="Table Grid 7" w:semiHidden="true" w:unhideWhenUsed="true"/>
    <w:lsdException w:name="Table Grid 8" w:semiHidden="true" w:unhideWhenUsed="true"/>
    <w:lsdException w:name="Table List 1" w:semiHidden="true" w:unhideWhenUsed="true"/>
    <w:lsdException w:name="Table List 2" w:semiHidden="true" w:unhideWhenUsed="true"/>
    <w:lsdException w:name="Table List 3" w:semiHidden="true" w:unhideWhenUsed="true"/>
    <w:lsdException w:name="Table List 4" w:semiHidden="true" w:unhideWhenUsed="true"/>
    <w:lsdException w:name="Table List 5" w:semiHidden="true" w:unhideWhenUsed="true"/>
    <w:lsdException w:name="Table List 6" w:semiHidden="true" w:unhideWhenUsed="true"/>
    <w:lsdException w:name="Table List 7" w:semiHidden="true" w:unhideWhenUsed="true"/>
    <w:lsdException w:name="Table List 8" w:semiHidden="true" w:unhideWhenUsed="true"/>
    <w:lsdException w:name="Table 3D effects 1" w:semiHidden="true" w:unhideWhenUsed="true"/>
    <w:lsdException w:name="Table 3D effects 2" w:semiHidden="true" w:unhideWhenUsed="true"/>
    <w:lsdException w:name="Table 3D effects 3" w:semiHidden="true" w:unhideWhenUsed="true"/>
    <w:lsdException w:name="Table Contemporary" w:semiHidden="true" w:unhideWhenUsed="true"/>
    <w:lsdException w:name="Table Elegant" w:semiHidden="true" w:unhideWhenUsed="true"/>
    <w:lsdException w:name="Table Professional" w:semiHidden="true" w:unhideWhenUsed="true"/>
    <w:lsdException w:name="Table Subtle 1" w:semiHidden="true" w:unhideWhenUsed="true"/>
    <w:lsdException w:name="Table Subtle 2" w:semiHidden="true" w:unhideWhenUsed="true"/>
    <w:lsdException w:name="Table Web 1" w:semiHidden="true" w:unhideWhenUsed="true"/>
    <w:lsdException w:name="Table Web 2" w:semiHidden="true" w:unhideWhenUsed="true"/>
    <w:lsdException w:name="Table Web 3" w:semiHidden="true" w:unhideWhenUsed="true"/>
    <w:lsdException w:name="Balloon Text" w:uiPriority="0" w:semiHidden="true" w:unhideWhenUsed="true"/>
    <w:lsdException w:name="Table Grid" w:uiPriority="0"/>
    <w:lsdException w:name="Table Theme" w:semiHidden="true" w:unhideWhenUsed="true"/>
    <w:lsdException w:name="Placeholder Text" w:semiHidden="true"/>
    <w:lsdException w:name="No Spacing" w:uiPriority="1" w:qFormat="true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true"/>
    <w:lsdException w:name="List Paragraph" w:uiPriority="34" w:qFormat="true"/>
    <w:lsdException w:name="Quote" w:uiPriority="29" w:qFormat="true"/>
    <w:lsdException w:name="Intense Quote" w:uiPriority="30" w:qFormat="true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true"/>
    <w:lsdException w:name="Intense Emphasis" w:uiPriority="21" w:qFormat="true"/>
    <w:lsdException w:name="Subtle Reference" w:uiPriority="31" w:qFormat="true"/>
    <w:lsdException w:name="Intense Reference" w:uiPriority="32" w:qFormat="true"/>
    <w:lsdException w:name="Book Title" w:uiPriority="33" w:qFormat="true"/>
    <w:lsdException w:name="Bibliography" w:uiPriority="37" w:semiHidden="true" w:unhideWhenUsed="true"/>
    <w:lsdException w:name="TOC Heading" w:uiPriority="39" w:semiHidden="true" w:unhideWhenUsed="true" w:qFormat="true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true" w:unhideWhenUsed="true"/>
    <w:lsdException w:name="Smart Hyperlink" w:semiHidden="true" w:unhideWhenUsed="true"/>
    <w:lsdException w:name="Hashtag" w:semiHidden="true" w:unhideWhenUsed="true"/>
    <w:lsdException w:name="Unresolved Mention" w:semiHidden="true" w:unhideWhenUsed="true"/>
    <w:lsdException w:name="Smart Link" w:semiHidden="true" w:unhideWhenUsed="true"/>
  </w:latentStyles>
  <w:style w:type="paragraph" w:styleId="Normal" w:default="true">
    <w:name w:val="Normal"/>
    <w:qFormat/>
    <w:rsid w:val="00350023"/>
    <w:rPr>
      <w:rFonts w:ascii="Arial Narrow" w:hAnsi="Arial Narrow" w:eastAsia="Times New Roman"/>
      <w:szCs w:val="24"/>
    </w:rPr>
  </w:style>
  <w:style w:type="paragraph" w:styleId="Heading1">
    <w:name w:val="heading 1"/>
    <w:basedOn w:val="Normal"/>
    <w:next w:val="Normal"/>
    <w:link w:val="Heading1Char"/>
    <w:qFormat/>
    <w:rsid w:val="00191B15"/>
    <w:pPr>
      <w:keepNext/>
      <w:spacing w:before="600" w:after="60"/>
      <w:contextualSpacing/>
      <w:jc w:val="center"/>
      <w:outlineLvl w:val="0"/>
    </w:pPr>
    <w:rPr>
      <w:rFonts w:cs="Arial"/>
      <w:b/>
      <w:bCs/>
      <w:color w:val="424579"/>
      <w:kern w:val="32"/>
      <w:sz w:val="36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412BDA"/>
    <w:pPr>
      <w:numPr>
        <w:ilvl w:val="1"/>
      </w:numPr>
      <w:tabs>
        <w:tab w:val="left" w:pos="720"/>
      </w:tabs>
      <w:spacing w:before="160"/>
      <w:outlineLvl w:val="1"/>
    </w:pPr>
    <w:rPr>
      <w:b/>
      <w:bCs/>
      <w:iCs/>
      <w:color w:val="424579"/>
      <w:sz w:val="22"/>
      <w:szCs w:val="28"/>
    </w:rPr>
  </w:style>
  <w:style w:type="paragraph" w:styleId="Heading3">
    <w:name w:val="heading 3"/>
    <w:basedOn w:val="Normal"/>
    <w:next w:val="Normal"/>
    <w:link w:val="Heading3Char"/>
    <w:uiPriority w:val="9"/>
    <w:qFormat/>
    <w:rsid w:val="00AE217D"/>
    <w:pPr>
      <w:numPr>
        <w:ilvl w:val="2"/>
      </w:numPr>
      <w:tabs>
        <w:tab w:val="left" w:pos="1008"/>
        <w:tab w:val="left" w:pos="1296"/>
      </w:tabs>
      <w:spacing w:before="160"/>
      <w:outlineLvl w:val="2"/>
    </w:pPr>
    <w:rPr>
      <w:b/>
      <w:bCs/>
      <w:color w:val="424579"/>
      <w:szCs w:val="26"/>
    </w:rPr>
  </w:style>
  <w:style w:type="paragraph" w:styleId="Heading4">
    <w:name w:val="heading 4"/>
    <w:basedOn w:val="Normal"/>
    <w:next w:val="Normal"/>
    <w:link w:val="Heading4Char"/>
    <w:qFormat/>
    <w:rsid w:val="00EC2E8D"/>
    <w:pPr>
      <w:numPr>
        <w:ilvl w:val="3"/>
      </w:numPr>
      <w:tabs>
        <w:tab w:val="left" w:pos="1800"/>
        <w:tab w:val="num" w:pos="5904"/>
      </w:tabs>
      <w:spacing w:before="160"/>
      <w:outlineLvl w:val="3"/>
    </w:pPr>
    <w:rPr>
      <w:b/>
      <w:bCs/>
      <w:color w:val="424579"/>
      <w:szCs w:val="28"/>
    </w:rPr>
  </w:style>
  <w:style w:type="paragraph" w:styleId="Heading5">
    <w:name w:val="heading 5"/>
    <w:basedOn w:val="Normal"/>
    <w:next w:val="Normal"/>
    <w:link w:val="Heading5Char"/>
    <w:qFormat/>
    <w:rsid w:val="00715CEE"/>
    <w:pPr>
      <w:keepNext/>
      <w:keepLines/>
      <w:numPr>
        <w:ilvl w:val="4"/>
      </w:numPr>
      <w:tabs>
        <w:tab w:val="left" w:pos="1440"/>
        <w:tab w:val="left" w:pos="2304"/>
        <w:tab w:val="num" w:pos="5904"/>
      </w:tabs>
      <w:spacing w:before="160" w:line="259" w:lineRule="auto"/>
      <w:outlineLvl w:val="4"/>
    </w:pPr>
    <w:rPr>
      <w:bCs/>
      <w:iCs/>
      <w:color w:val="2E74B5"/>
      <w:szCs w:val="26"/>
    </w:rPr>
  </w:style>
  <w:style w:type="paragraph" w:styleId="Heading6">
    <w:name w:val="heading 6"/>
    <w:basedOn w:val="Normal"/>
    <w:next w:val="Normal"/>
    <w:link w:val="Heading6Char"/>
    <w:qFormat/>
    <w:rsid w:val="00715CEE"/>
    <w:pPr>
      <w:numPr>
        <w:ilvl w:val="5"/>
      </w:numPr>
      <w:tabs>
        <w:tab w:val="left" w:pos="1512"/>
        <w:tab w:val="num" w:pos="5904"/>
      </w:tabs>
      <w:spacing w:before="40"/>
      <w:outlineLvl w:val="5"/>
    </w:pPr>
    <w:rPr>
      <w:bCs/>
      <w:color w:val="1F4D78"/>
      <w:szCs w:val="22"/>
    </w:rPr>
  </w:style>
  <w:style w:type="paragraph" w:styleId="Heading7">
    <w:name w:val="heading 7"/>
    <w:basedOn w:val="Heading6"/>
    <w:next w:val="Normal"/>
    <w:link w:val="Heading7Char"/>
    <w:qFormat/>
    <w:rsid w:val="007C78BB"/>
    <w:pPr>
      <w:numPr>
        <w:ilvl w:val="6"/>
      </w:numPr>
      <w:tabs>
        <w:tab w:val="clear" w:pos="1512"/>
        <w:tab w:val="left" w:pos="1656"/>
        <w:tab w:val="num" w:pos="5904"/>
      </w:tabs>
      <w:ind w:left="864"/>
      <w:outlineLvl w:val="6"/>
    </w:pPr>
  </w:style>
  <w:style w:type="paragraph" w:styleId="Heading8">
    <w:name w:val="heading 8"/>
    <w:basedOn w:val="Heading7"/>
    <w:next w:val="Normal"/>
    <w:link w:val="Heading8Char"/>
    <w:qFormat/>
    <w:rsid w:val="007C78BB"/>
    <w:pPr>
      <w:numPr>
        <w:ilvl w:val="7"/>
      </w:numPr>
      <w:tabs>
        <w:tab w:val="clear" w:pos="1656"/>
        <w:tab w:val="left" w:pos="1800"/>
        <w:tab w:val="num" w:pos="5904"/>
      </w:tabs>
      <w:ind w:left="864"/>
      <w:outlineLvl w:val="7"/>
    </w:pPr>
    <w:rPr>
      <w:iCs/>
    </w:rPr>
  </w:style>
  <w:style w:type="paragraph" w:styleId="Heading9">
    <w:name w:val="heading 9"/>
    <w:basedOn w:val="Heading8"/>
    <w:next w:val="Normal"/>
    <w:link w:val="Heading9Char"/>
    <w:qFormat/>
    <w:rsid w:val="007C78BB"/>
    <w:pPr>
      <w:numPr>
        <w:ilvl w:val="8"/>
      </w:numPr>
      <w:tabs>
        <w:tab w:val="clear" w:pos="1800"/>
        <w:tab w:val="left" w:pos="1944"/>
        <w:tab w:val="num" w:pos="5904"/>
      </w:tabs>
      <w:ind w:left="864"/>
      <w:outlineLvl w:val="8"/>
    </w:pPr>
  </w:style>
  <w:style w:type="character" w:styleId="DefaultParagraphFont" w:default="true">
    <w:name w:val="Default Paragraph Font"/>
    <w:uiPriority w:val="1"/>
    <w:semiHidden/>
    <w:unhideWhenUsed/>
  </w:style>
  <w:style w:type="table" w:styleId="TableNormal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true">
    <w:name w:val="No List"/>
    <w:uiPriority w:val="99"/>
    <w:semiHidden/>
    <w:unhideWhenUsed/>
  </w:style>
  <w:style w:type="character" w:styleId="Heading1Char" w:customStyle="true">
    <w:name w:val="Heading 1 Char"/>
    <w:link w:val="Heading1"/>
    <w:rsid w:val="00191B15"/>
    <w:rPr>
      <w:rFonts w:ascii="Arial Narrow" w:hAnsi="Arial Narrow" w:eastAsia="Times New Roman" w:cs="Arial"/>
      <w:b/>
      <w:bCs/>
      <w:color w:val="424579"/>
      <w:kern w:val="32"/>
      <w:sz w:val="36"/>
      <w:szCs w:val="32"/>
    </w:rPr>
  </w:style>
  <w:style w:type="character" w:styleId="Heading2Char" w:customStyle="true">
    <w:name w:val="Heading 2 Char"/>
    <w:link w:val="Heading2"/>
    <w:uiPriority w:val="9"/>
    <w:rsid w:val="00412BDA"/>
    <w:rPr>
      <w:rFonts w:ascii="Arial Narrow" w:hAnsi="Arial Narrow" w:eastAsia="Times New Roman"/>
      <w:b/>
      <w:bCs/>
      <w:iCs/>
      <w:color w:val="424579"/>
      <w:sz w:val="22"/>
      <w:szCs w:val="28"/>
    </w:rPr>
  </w:style>
  <w:style w:type="character" w:styleId="Heading3Char" w:customStyle="true">
    <w:name w:val="Heading 3 Char"/>
    <w:link w:val="Heading3"/>
    <w:uiPriority w:val="9"/>
    <w:rsid w:val="00AE217D"/>
    <w:rPr>
      <w:rFonts w:ascii="Arial Narrow" w:hAnsi="Arial Narrow" w:eastAsia="Times New Roman"/>
      <w:b/>
      <w:bCs/>
      <w:color w:val="424579"/>
      <w:szCs w:val="26"/>
    </w:rPr>
  </w:style>
  <w:style w:type="character" w:styleId="Heading4Char" w:customStyle="true">
    <w:name w:val="Heading 4 Char"/>
    <w:link w:val="Heading4"/>
    <w:rsid w:val="00EC2E8D"/>
    <w:rPr>
      <w:rFonts w:ascii="Arial Narrow" w:hAnsi="Arial Narrow" w:eastAsia="Times New Roman"/>
      <w:b/>
      <w:bCs/>
      <w:color w:val="424579"/>
      <w:szCs w:val="28"/>
    </w:rPr>
  </w:style>
  <w:style w:type="character" w:styleId="Heading5Char" w:customStyle="true">
    <w:name w:val="Heading 5 Char"/>
    <w:link w:val="Heading5"/>
    <w:rsid w:val="00715CEE"/>
    <w:rPr>
      <w:rFonts w:ascii="Arial Narrow" w:hAnsi="Arial Narrow" w:eastAsia="Times New Roman"/>
      <w:bCs/>
      <w:iCs/>
      <w:color w:val="2E74B5"/>
      <w:szCs w:val="26"/>
    </w:rPr>
  </w:style>
  <w:style w:type="character" w:styleId="Heading6Char" w:customStyle="true">
    <w:name w:val="Heading 6 Char"/>
    <w:link w:val="Heading6"/>
    <w:rsid w:val="00715CEE"/>
    <w:rPr>
      <w:rFonts w:ascii="Arial Narrow" w:hAnsi="Arial Narrow" w:eastAsia="Times New Roman"/>
      <w:bCs/>
      <w:color w:val="1F4D78"/>
      <w:szCs w:val="22"/>
    </w:rPr>
  </w:style>
  <w:style w:type="character" w:styleId="Heading7Char" w:customStyle="true">
    <w:name w:val="Heading 7 Char"/>
    <w:link w:val="Heading7"/>
    <w:rsid w:val="007C78BB"/>
    <w:rPr>
      <w:rFonts w:ascii="Arial" w:hAnsi="Arial" w:eastAsia="Times New Roman" w:cs="Arial"/>
      <w:kern w:val="32"/>
      <w:sz w:val="24"/>
    </w:rPr>
  </w:style>
  <w:style w:type="character" w:styleId="Heading8Char" w:customStyle="true">
    <w:name w:val="Heading 8 Char"/>
    <w:link w:val="Heading8"/>
    <w:rsid w:val="007C78BB"/>
    <w:rPr>
      <w:rFonts w:ascii="Arial" w:hAnsi="Arial" w:eastAsia="Times New Roman" w:cs="Arial"/>
      <w:iCs/>
      <w:kern w:val="32"/>
    </w:rPr>
  </w:style>
  <w:style w:type="character" w:styleId="Heading9Char" w:customStyle="true">
    <w:name w:val="Heading 9 Char"/>
    <w:link w:val="Heading9"/>
    <w:rsid w:val="007C78BB"/>
    <w:rPr>
      <w:rFonts w:ascii="Arial" w:hAnsi="Arial" w:eastAsia="Times New Roman" w:cs="Arial"/>
      <w:iCs/>
      <w:kern w:val="32"/>
    </w:rPr>
  </w:style>
  <w:style w:type="paragraph" w:styleId="Footer">
    <w:name w:val="footer"/>
    <w:basedOn w:val="Normal"/>
    <w:link w:val="FooterChar"/>
    <w:uiPriority w:val="99"/>
    <w:rsid w:val="001B7714"/>
    <w:pPr>
      <w:tabs>
        <w:tab w:val="center" w:pos="4320"/>
        <w:tab w:val="right" w:pos="8640"/>
      </w:tabs>
    </w:pPr>
    <w:rPr>
      <w:sz w:val="18"/>
    </w:rPr>
  </w:style>
  <w:style w:type="character" w:styleId="FooterChar" w:customStyle="true">
    <w:name w:val="Footer Char"/>
    <w:link w:val="Footer"/>
    <w:uiPriority w:val="99"/>
    <w:rsid w:val="001B7714"/>
    <w:rPr>
      <w:rFonts w:ascii="Open Sans" w:hAnsi="Open Sans" w:eastAsia="Times New Roman"/>
      <w:sz w:val="18"/>
      <w:szCs w:val="24"/>
    </w:rPr>
  </w:style>
  <w:style w:type="paragraph" w:styleId="Title">
    <w:name w:val="Title"/>
    <w:basedOn w:val="Normal"/>
    <w:link w:val="TitleChar"/>
    <w:qFormat/>
    <w:rsid w:val="007455E4"/>
    <w:rPr>
      <w:rFonts w:ascii="Calibri Light" w:hAnsi="Calibri Light" w:eastAsia="Arial Unicode MS" w:cs="Arial"/>
      <w:bCs/>
      <w:sz w:val="56"/>
      <w:szCs w:val="20"/>
    </w:rPr>
  </w:style>
  <w:style w:type="character" w:styleId="TitleChar" w:customStyle="true">
    <w:name w:val="Title Char"/>
    <w:link w:val="Title"/>
    <w:rsid w:val="007455E4"/>
    <w:rPr>
      <w:rFonts w:ascii="Calibri Light" w:hAnsi="Calibri Light" w:eastAsia="Arial Unicode MS" w:cs="Arial"/>
      <w:bCs/>
      <w:sz w:val="56"/>
    </w:rPr>
  </w:style>
  <w:style w:type="character" w:styleId="Hyperlink">
    <w:name w:val="Hyperlink"/>
    <w:uiPriority w:val="99"/>
    <w:qFormat/>
    <w:rsid w:val="001369C6"/>
    <w:rPr>
      <w:rFonts w:ascii="Arial Narrow" w:hAnsi="Arial Narrow"/>
      <w:b w:val="false"/>
      <w:i w:val="false"/>
      <w:color w:val="0000FF"/>
      <w:sz w:val="20"/>
      <w:u w:val="none"/>
    </w:rPr>
  </w:style>
  <w:style w:type="paragraph" w:styleId="TOC1">
    <w:name w:val="toc 1"/>
    <w:basedOn w:val="Normal"/>
    <w:next w:val="Normal"/>
    <w:uiPriority w:val="39"/>
    <w:rsid w:val="00BA748E"/>
    <w:pPr>
      <w:tabs>
        <w:tab w:val="right" w:leader="dot" w:pos="9350"/>
      </w:tabs>
      <w:spacing w:after="100"/>
    </w:pPr>
    <w:rPr>
      <w:color w:val="000000" w:themeColor="text1"/>
      <w:szCs w:val="22"/>
    </w:rPr>
  </w:style>
  <w:style w:type="paragraph" w:styleId="CopyrightDate" w:customStyle="true">
    <w:name w:val="Copyright Date"/>
    <w:basedOn w:val="Normal"/>
    <w:rsid w:val="007C78BB"/>
    <w:pPr>
      <w:keepNext/>
      <w:pageBreakBefore/>
      <w:tabs>
        <w:tab w:val="left" w:pos="3600"/>
        <w:tab w:val="left" w:pos="4320"/>
        <w:tab w:val="left" w:pos="5760"/>
      </w:tabs>
      <w:spacing w:before="240" w:after="20"/>
      <w:ind w:right="547"/>
      <w:jc w:val="center"/>
    </w:pPr>
    <w:rPr>
      <w:rFonts w:ascii="NewCenturySchlbk" w:hAnsi="NewCenturySchlbk"/>
      <w:b/>
      <w:bCs/>
      <w:szCs w:val="20"/>
    </w:rPr>
  </w:style>
  <w:style w:type="paragraph" w:styleId="COPYRIGHT" w:customStyle="true">
    <w:name w:val="COPYRIGHT"/>
    <w:basedOn w:val="Normal"/>
    <w:rsid w:val="007C78BB"/>
    <w:pPr>
      <w:tabs>
        <w:tab w:val="left" w:pos="3600"/>
        <w:tab w:val="left" w:pos="4320"/>
        <w:tab w:val="left" w:pos="5760"/>
      </w:tabs>
      <w:spacing w:before="240" w:line="280" w:lineRule="exact"/>
    </w:pPr>
    <w:rPr>
      <w:rFonts w:cs="Arial"/>
      <w:szCs w:val="20"/>
    </w:rPr>
  </w:style>
  <w:style w:type="paragraph" w:styleId="ContentsTitle" w:customStyle="true">
    <w:name w:val="Contents Title"/>
    <w:next w:val="Normal"/>
    <w:rsid w:val="007C78BB"/>
    <w:rPr>
      <w:rFonts w:ascii="Arial Narrow" w:hAnsi="Arial Narrow" w:eastAsia="Times New Roman"/>
      <w:b/>
      <w:bCs/>
      <w:noProof/>
      <w:color w:val="000080"/>
      <w:sz w:val="40"/>
    </w:rPr>
  </w:style>
  <w:style w:type="paragraph" w:styleId="AllRightsReserved" w:customStyle="true">
    <w:name w:val="All Rights Reserved"/>
    <w:basedOn w:val="Normal"/>
    <w:rsid w:val="007C78BB"/>
    <w:pPr>
      <w:spacing w:line="280" w:lineRule="exact"/>
      <w:jc w:val="center"/>
    </w:pPr>
    <w:rPr>
      <w:szCs w:val="20"/>
    </w:rPr>
  </w:style>
  <w:style w:type="paragraph" w:styleId="CopyrightDocInfoBottom" w:customStyle="true">
    <w:name w:val="Copyright Doc Info Bottom"/>
    <w:basedOn w:val="Normal"/>
    <w:semiHidden/>
    <w:rsid w:val="007C78BB"/>
    <w:rPr>
      <w:szCs w:val="20"/>
    </w:rPr>
  </w:style>
  <w:style w:type="paragraph" w:styleId="BodyText">
    <w:name w:val="Body Text"/>
    <w:basedOn w:val="Normal"/>
    <w:link w:val="BodyTextChar"/>
    <w:unhideWhenUsed/>
    <w:rsid w:val="007C78BB"/>
    <w:pPr>
      <w:spacing w:after="120"/>
    </w:pPr>
    <w:rPr>
      <w:rFonts w:ascii="Trebuchet MS" w:hAnsi="Trebuchet MS"/>
    </w:rPr>
  </w:style>
  <w:style w:type="character" w:styleId="BodyTextChar" w:customStyle="true">
    <w:name w:val="Body Text Char"/>
    <w:link w:val="BodyText"/>
    <w:rsid w:val="007C78BB"/>
    <w:rPr>
      <w:rFonts w:ascii="Trebuchet MS" w:hAnsi="Trebuchet MS" w:eastAsia="Times New Roman" w:cs="Times New Roman"/>
      <w:sz w:val="20"/>
      <w:szCs w:val="24"/>
    </w:rPr>
  </w:style>
  <w:style w:type="paragraph" w:styleId="BodyText3">
    <w:name w:val="Body Text 3"/>
    <w:basedOn w:val="BodyText"/>
    <w:link w:val="BodyText3Char"/>
    <w:unhideWhenUsed/>
    <w:rsid w:val="007C78BB"/>
    <w:pPr>
      <w:spacing w:before="40" w:after="0"/>
    </w:pPr>
  </w:style>
  <w:style w:type="character" w:styleId="BodyText3Char" w:customStyle="true">
    <w:name w:val="Body Text 3 Char"/>
    <w:link w:val="BodyText3"/>
    <w:rsid w:val="007C78BB"/>
    <w:rPr>
      <w:rFonts w:ascii="Trebuchet MS" w:hAnsi="Trebuchet MS" w:eastAsia="Times New Roman" w:cs="Times New Roman"/>
      <w:sz w:val="20"/>
      <w:szCs w:val="24"/>
    </w:rPr>
  </w:style>
  <w:style w:type="paragraph" w:styleId="Companyname" w:customStyle="true">
    <w:name w:val="Company name"/>
    <w:basedOn w:val="Normal"/>
    <w:next w:val="Normal"/>
    <w:rsid w:val="007C78B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360" w:after="120" w:line="360" w:lineRule="exact"/>
    </w:pPr>
    <w:rPr>
      <w:rFonts w:ascii="Trebuchet MS" w:hAnsi="Trebuchet MS" w:cs="Courier New"/>
      <w:b/>
      <w:color w:val="333333"/>
    </w:rPr>
  </w:style>
  <w:style w:type="paragraph" w:styleId="NormalWeb">
    <w:name w:val="Normal (Web)"/>
    <w:basedOn w:val="Normal"/>
    <w:uiPriority w:val="99"/>
    <w:unhideWhenUsed/>
    <w:rsid w:val="003867FF"/>
    <w:pPr>
      <w:spacing w:before="100" w:beforeAutospacing="true" w:after="100" w:afterAutospacing="true"/>
    </w:pPr>
    <w:rPr>
      <w:rFonts w:cs="Arial"/>
      <w:color w:val="000000"/>
      <w:szCs w:val="20"/>
    </w:rPr>
  </w:style>
  <w:style w:type="character" w:styleId="Strong">
    <w:name w:val="Strong"/>
    <w:basedOn w:val="DefaultParagraphFont"/>
    <w:uiPriority w:val="22"/>
    <w:qFormat/>
    <w:rsid w:val="00B66C78"/>
    <w:rPr>
      <w:rFonts w:ascii="Arial Narrow" w:hAnsi="Arial Narrow"/>
      <w:b/>
      <w:bCs/>
      <w:i w:val="false"/>
      <w:sz w:val="22"/>
    </w:rPr>
  </w:style>
  <w:style w:type="paragraph" w:styleId="ListParagraph">
    <w:name w:val="List Paragraph"/>
    <w:basedOn w:val="Normal"/>
    <w:uiPriority w:val="34"/>
    <w:qFormat/>
    <w:rsid w:val="00EA2A6C"/>
    <w:pPr>
      <w:ind w:left="720"/>
      <w:contextualSpacing/>
    </w:pPr>
  </w:style>
  <w:style w:type="character" w:styleId="Emphasis">
    <w:name w:val="Emphasis"/>
    <w:basedOn w:val="DefaultParagraphFont"/>
    <w:qFormat/>
    <w:rsid w:val="00B66C78"/>
    <w:rPr>
      <w:rFonts w:ascii="Arial Narrow" w:hAnsi="Arial Narrow"/>
      <w:b w:val="false"/>
      <w:i/>
      <w:iCs/>
      <w:sz w:val="20"/>
    </w:rPr>
  </w:style>
  <w:style w:type="paragraph" w:styleId="BalloonText">
    <w:name w:val="Balloon Text"/>
    <w:basedOn w:val="Normal"/>
    <w:link w:val="BalloonTextChar"/>
    <w:unhideWhenUsed/>
    <w:rsid w:val="007C78BB"/>
    <w:rPr>
      <w:rFonts w:ascii="Tahoma" w:hAnsi="Tahoma" w:cs="Tahoma"/>
      <w:sz w:val="16"/>
      <w:szCs w:val="16"/>
    </w:rPr>
  </w:style>
  <w:style w:type="character" w:styleId="BalloonTextChar" w:customStyle="true">
    <w:name w:val="Balloon Text Char"/>
    <w:link w:val="BalloonText"/>
    <w:rsid w:val="007C78BB"/>
    <w:rPr>
      <w:rFonts w:ascii="Tahoma" w:hAnsi="Tahoma" w:eastAsia="Times New Roman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55369"/>
    <w:pPr>
      <w:tabs>
        <w:tab w:val="center" w:pos="4680"/>
        <w:tab w:val="right" w:pos="9360"/>
      </w:tabs>
      <w:jc w:val="center"/>
    </w:pPr>
    <w:rPr>
      <w:b/>
      <w:color w:val="00AEEF"/>
      <w:sz w:val="44"/>
    </w:rPr>
  </w:style>
  <w:style w:type="character" w:styleId="HeaderChar" w:customStyle="true">
    <w:name w:val="Header Char"/>
    <w:link w:val="Header"/>
    <w:uiPriority w:val="99"/>
    <w:rsid w:val="00955369"/>
    <w:rPr>
      <w:rFonts w:ascii="Times New Roman" w:hAnsi="Times New Roman" w:eastAsia="Times New Roman" w:cs="Times New Roman"/>
      <w:b/>
      <w:color w:val="00AEEF"/>
      <w:sz w:val="44"/>
      <w:szCs w:val="24"/>
    </w:rPr>
  </w:style>
  <w:style w:type="paragraph" w:styleId="PlainText">
    <w:name w:val="Plain Text"/>
    <w:basedOn w:val="Normal"/>
    <w:link w:val="PlainTextChar"/>
    <w:uiPriority w:val="99"/>
    <w:rsid w:val="0044091F"/>
    <w:rPr>
      <w:rFonts w:ascii="Courier New" w:hAnsi="Courier New" w:cs="Courier New"/>
      <w:szCs w:val="20"/>
    </w:rPr>
  </w:style>
  <w:style w:type="character" w:styleId="PlainTextChar" w:customStyle="true">
    <w:name w:val="Plain Text Char"/>
    <w:link w:val="PlainText"/>
    <w:uiPriority w:val="99"/>
    <w:rsid w:val="0044091F"/>
    <w:rPr>
      <w:rFonts w:ascii="Courier New" w:hAnsi="Courier New" w:eastAsia="Times New Roman" w:cs="Courier New"/>
      <w:sz w:val="20"/>
      <w:szCs w:val="20"/>
    </w:rPr>
  </w:style>
  <w:style w:type="character" w:styleId="PageNumber">
    <w:name w:val="page number"/>
    <w:basedOn w:val="DefaultParagraphFont"/>
    <w:rsid w:val="0044091F"/>
  </w:style>
  <w:style w:type="character" w:styleId="CommentReference">
    <w:name w:val="annotation reference"/>
    <w:rsid w:val="0044091F"/>
    <w:rPr>
      <w:sz w:val="16"/>
      <w:szCs w:val="16"/>
    </w:rPr>
  </w:style>
  <w:style w:type="paragraph" w:styleId="CommentText">
    <w:name w:val="annotation text"/>
    <w:basedOn w:val="Normal"/>
    <w:link w:val="CommentTextChar"/>
    <w:rsid w:val="0044091F"/>
    <w:rPr>
      <w:szCs w:val="20"/>
    </w:rPr>
  </w:style>
  <w:style w:type="character" w:styleId="CommentTextChar" w:customStyle="true">
    <w:name w:val="Comment Text Char"/>
    <w:link w:val="CommentText"/>
    <w:rsid w:val="0044091F"/>
    <w:rPr>
      <w:rFonts w:ascii="Arial" w:hAnsi="Arial" w:eastAsia="Times New Roman" w:cs="Times New Roman"/>
      <w:sz w:val="20"/>
      <w:szCs w:val="20"/>
    </w:rPr>
  </w:style>
  <w:style w:type="paragraph" w:styleId="TOC2">
    <w:name w:val="toc 2"/>
    <w:basedOn w:val="TOC1"/>
    <w:next w:val="Normal"/>
    <w:autoRedefine/>
    <w:uiPriority w:val="39"/>
    <w:rsid w:val="00BA748E"/>
    <w:pPr>
      <w:ind w:left="221"/>
    </w:pPr>
  </w:style>
  <w:style w:type="paragraph" w:styleId="TOC3">
    <w:name w:val="toc 3"/>
    <w:basedOn w:val="TOC2"/>
    <w:next w:val="Normal"/>
    <w:autoRedefine/>
    <w:uiPriority w:val="39"/>
    <w:rsid w:val="00BA748E"/>
    <w:pPr>
      <w:ind w:left="442"/>
    </w:pPr>
  </w:style>
  <w:style w:type="paragraph" w:styleId="TOC4">
    <w:name w:val="toc 4"/>
    <w:basedOn w:val="TOC3"/>
    <w:next w:val="Normal"/>
    <w:autoRedefine/>
    <w:uiPriority w:val="39"/>
    <w:rsid w:val="00BA748E"/>
    <w:pPr>
      <w:ind w:left="663"/>
    </w:pPr>
  </w:style>
  <w:style w:type="paragraph" w:styleId="TOC5">
    <w:name w:val="toc 5"/>
    <w:basedOn w:val="TOC4"/>
    <w:next w:val="Normal"/>
    <w:autoRedefine/>
    <w:uiPriority w:val="39"/>
    <w:rsid w:val="00BA748E"/>
    <w:pPr>
      <w:ind w:left="885"/>
    </w:pPr>
  </w:style>
  <w:style w:type="paragraph" w:styleId="TOC6">
    <w:name w:val="toc 6"/>
    <w:basedOn w:val="TOC5"/>
    <w:next w:val="Normal"/>
    <w:autoRedefine/>
    <w:uiPriority w:val="39"/>
    <w:rsid w:val="0057113F"/>
    <w:pPr>
      <w:ind w:left="567"/>
    </w:pPr>
  </w:style>
  <w:style w:type="paragraph" w:styleId="TOC7">
    <w:name w:val="toc 7"/>
    <w:basedOn w:val="TOC6"/>
    <w:next w:val="Normal"/>
    <w:autoRedefine/>
    <w:uiPriority w:val="39"/>
    <w:rsid w:val="0057113F"/>
    <w:pPr>
      <w:ind w:left="680"/>
    </w:pPr>
  </w:style>
  <w:style w:type="paragraph" w:styleId="TOC8">
    <w:name w:val="toc 8"/>
    <w:basedOn w:val="TOC7"/>
    <w:next w:val="Normal"/>
    <w:autoRedefine/>
    <w:uiPriority w:val="39"/>
    <w:rsid w:val="0044091F"/>
    <w:pPr>
      <w:ind w:left="3240"/>
    </w:pPr>
  </w:style>
  <w:style w:type="paragraph" w:styleId="TOC9">
    <w:name w:val="toc 9"/>
    <w:basedOn w:val="TOC8"/>
    <w:next w:val="Normal"/>
    <w:autoRedefine/>
    <w:uiPriority w:val="39"/>
    <w:rsid w:val="0044091F"/>
    <w:pPr>
      <w:ind w:left="3600"/>
    </w:pPr>
  </w:style>
  <w:style w:type="character" w:styleId="FollowedHyperlink">
    <w:name w:val="FollowedHyperlink"/>
    <w:rsid w:val="0044091F"/>
    <w:rPr>
      <w:color w:val="800080"/>
      <w:u w:val="none"/>
    </w:rPr>
  </w:style>
  <w:style w:type="paragraph" w:styleId="headertr" w:customStyle="true">
    <w:name w:val="headertr"/>
    <w:basedOn w:val="Normal"/>
    <w:rsid w:val="0044091F"/>
    <w:pPr>
      <w:shd w:val="clear" w:color="auto" w:fill="99CCFF"/>
      <w:spacing w:before="100" w:beforeAutospacing="true" w:after="100" w:afterAutospacing="true"/>
    </w:pPr>
    <w:rPr>
      <w:sz w:val="24"/>
      <w:lang w:val="en-GB" w:eastAsia="en-GB"/>
    </w:rPr>
  </w:style>
  <w:style w:type="paragraph" w:styleId="headcell" w:customStyle="true">
    <w:name w:val="headcell"/>
    <w:basedOn w:val="Normal"/>
    <w:rsid w:val="0044091F"/>
    <w:pPr>
      <w:shd w:val="clear" w:color="auto" w:fill="C9D8ED"/>
      <w:spacing w:before="100" w:beforeAutospacing="true" w:after="100" w:afterAutospacing="true"/>
    </w:pPr>
    <w:rPr>
      <w:b/>
      <w:bCs/>
      <w:sz w:val="24"/>
      <w:lang w:val="en-GB" w:eastAsia="en-GB"/>
    </w:rPr>
  </w:style>
  <w:style w:type="paragraph" w:styleId="firstheadcell" w:customStyle="true">
    <w:name w:val="firstheadcell"/>
    <w:basedOn w:val="Normal"/>
    <w:rsid w:val="0044091F"/>
    <w:pPr>
      <w:shd w:val="clear" w:color="auto" w:fill="C9D8ED"/>
      <w:spacing w:before="100" w:beforeAutospacing="true" w:after="100" w:afterAutospacing="true"/>
    </w:pPr>
    <w:rPr>
      <w:b/>
      <w:bCs/>
      <w:sz w:val="24"/>
      <w:lang w:val="en-GB" w:eastAsia="en-GB"/>
    </w:rPr>
  </w:style>
  <w:style w:type="paragraph" w:styleId="bodytext0" w:customStyle="true">
    <w:name w:val="bodytext"/>
    <w:basedOn w:val="Normal"/>
    <w:rsid w:val="0044091F"/>
    <w:pPr>
      <w:spacing w:before="100" w:beforeAutospacing="true" w:after="100" w:afterAutospacing="true"/>
    </w:pPr>
    <w:rPr>
      <w:rFonts w:cs="Arial"/>
      <w:szCs w:val="20"/>
      <w:lang w:val="en-GB" w:eastAsia="en-GB"/>
    </w:rPr>
  </w:style>
  <w:style w:type="character" w:styleId="bodytext1" w:customStyle="true">
    <w:name w:val="bodytext1"/>
    <w:rsid w:val="0044091F"/>
    <w:rPr>
      <w:rFonts w:hint="default" w:ascii="Arial" w:hAnsi="Arial" w:cs="Arial"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4438E7"/>
    <w:pPr>
      <w:keepLines/>
      <w:spacing w:after="0"/>
      <w:outlineLvl w:val="9"/>
    </w:pPr>
    <w:rPr>
      <w:rFonts w:cs="Times New Roman"/>
      <w:b w:val="false"/>
      <w:kern w:val="0"/>
      <w:sz w:val="28"/>
      <w:szCs w:val="28"/>
    </w:rPr>
  </w:style>
  <w:style w:type="paragraph" w:styleId="SOWHeading1" w:customStyle="true">
    <w:name w:val="SOW Heading 1"/>
    <w:basedOn w:val="Heading1"/>
    <w:link w:val="SOWHeading1Char"/>
    <w:qFormat/>
    <w:rsid w:val="0005582E"/>
    <w:pPr>
      <w:numPr>
        <w:numId w:val="248"/>
      </w:numPr>
      <w:tabs>
        <w:tab w:val="left" w:pos="851"/>
      </w:tabs>
      <w:spacing w:after="240"/>
      <w:jc w:val="both"/>
    </w:pPr>
    <w:rPr>
      <w:rFonts w:cs="Times New Roman"/>
      <w:b w:val="false"/>
      <w:bCs w:val="false"/>
      <w:color w:val="17365D"/>
      <w:kern w:val="0"/>
      <w:sz w:val="24"/>
      <w:szCs w:val="28"/>
      <w:lang w:val="en-GB"/>
    </w:rPr>
  </w:style>
  <w:style w:type="paragraph" w:styleId="SOWHeading2" w:customStyle="true">
    <w:name w:val="SOW Heading 2"/>
    <w:basedOn w:val="Heading2"/>
    <w:link w:val="SOWHeading2Char"/>
    <w:qFormat/>
    <w:rsid w:val="004438E7"/>
    <w:pPr>
      <w:numPr>
        <w:numId w:val="248"/>
      </w:numPr>
      <w:tabs>
        <w:tab w:val="clear" w:pos="720"/>
        <w:tab w:val="left" w:pos="851"/>
      </w:tabs>
      <w:spacing w:before="120" w:after="120"/>
    </w:pPr>
    <w:rPr>
      <w:b w:val="false"/>
      <w:bCs w:val="false"/>
      <w:color w:val="17365D"/>
      <w:szCs w:val="22"/>
      <w:lang w:val="en-GB"/>
    </w:rPr>
  </w:style>
  <w:style w:type="character" w:styleId="SOWHeading1Char" w:customStyle="true">
    <w:name w:val="SOW Heading 1 Char"/>
    <w:link w:val="SOWHeading1"/>
    <w:rsid w:val="0005582E"/>
    <w:rPr>
      <w:rFonts w:ascii="Arial Narrow" w:hAnsi="Arial Narrow" w:eastAsia="Times New Roman"/>
      <w:b/>
      <w:color w:val="17365D"/>
      <w:sz w:val="24"/>
      <w:szCs w:val="28"/>
      <w:lang w:val="en-GB"/>
    </w:rPr>
  </w:style>
  <w:style w:type="paragraph" w:styleId="SOWHeading3" w:customStyle="true">
    <w:name w:val="SOW Heading 3"/>
    <w:basedOn w:val="Heading3"/>
    <w:qFormat/>
    <w:rsid w:val="00F4441B"/>
    <w:pPr>
      <w:numPr>
        <w:numId w:val="248"/>
      </w:numPr>
      <w:tabs>
        <w:tab w:val="clear" w:pos="1008"/>
        <w:tab w:val="clear" w:pos="1296"/>
      </w:tabs>
      <w:spacing w:before="0" w:line="280" w:lineRule="exact"/>
    </w:pPr>
    <w:rPr>
      <w:bCs w:val="false"/>
      <w:szCs w:val="22"/>
      <w:lang w:val="en-GB"/>
    </w:rPr>
  </w:style>
  <w:style w:type="character" w:styleId="SOWHeading2Char" w:customStyle="true">
    <w:name w:val="SOW Heading 2 Char"/>
    <w:link w:val="SOWHeading2"/>
    <w:rsid w:val="004438E7"/>
    <w:rPr>
      <w:rFonts w:ascii="Arial Narrow" w:hAnsi="Arial Narrow" w:eastAsia="Times New Roman"/>
      <w:b/>
      <w:iCs/>
      <w:color w:val="17365D"/>
      <w:sz w:val="22"/>
      <w:szCs w:val="22"/>
      <w:lang w:val="en-GB"/>
    </w:rPr>
  </w:style>
  <w:style w:type="paragraph" w:styleId="Style1" w:customStyle="true">
    <w:name w:val="Style1"/>
    <w:basedOn w:val="Normal"/>
    <w:link w:val="Style1Char"/>
    <w:qFormat/>
    <w:rsid w:val="00073C82"/>
    <w:rPr>
      <w:b/>
      <w:color w:val="00457C"/>
      <w:sz w:val="28"/>
      <w:szCs w:val="28"/>
    </w:rPr>
  </w:style>
  <w:style w:type="paragraph" w:styleId="BulletedItems" w:customStyle="true">
    <w:name w:val="Bulleted Items"/>
    <w:basedOn w:val="ListParagraph"/>
    <w:autoRedefine/>
    <w:qFormat/>
    <w:rsid w:val="00EC7C74"/>
    <w:pPr>
      <w:numPr>
        <w:numId w:val="273"/>
      </w:numPr>
      <w:contextualSpacing w:val="false"/>
    </w:pPr>
    <w:rPr>
      <w:rFonts w:cs="Arial"/>
      <w:color w:val="000000"/>
      <w:szCs w:val="20"/>
    </w:rPr>
  </w:style>
  <w:style w:type="character" w:styleId="Style1Char" w:customStyle="true">
    <w:name w:val="Style1 Char"/>
    <w:link w:val="Style1"/>
    <w:rsid w:val="00073C82"/>
    <w:rPr>
      <w:rFonts w:ascii="Arial" w:hAnsi="Arial" w:eastAsia="Times New Roman" w:cs="Times New Roman"/>
      <w:b/>
      <w:color w:val="00457C"/>
      <w:sz w:val="28"/>
      <w:szCs w:val="2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C5F88"/>
    <w:rPr>
      <w:b/>
      <w:bCs/>
    </w:rPr>
  </w:style>
  <w:style w:type="character" w:styleId="CommentSubjectChar" w:customStyle="true">
    <w:name w:val="Comment Subject Char"/>
    <w:link w:val="CommentSubject"/>
    <w:uiPriority w:val="99"/>
    <w:semiHidden/>
    <w:rsid w:val="006C5F88"/>
    <w:rPr>
      <w:rFonts w:ascii="Times New Roman" w:hAnsi="Times New Roman" w:eastAsia="Times New Roman" w:cs="Times New Roman"/>
      <w:b/>
      <w:bCs/>
      <w:sz w:val="20"/>
      <w:szCs w:val="20"/>
    </w:rPr>
  </w:style>
  <w:style w:type="table" w:styleId="TableGrid">
    <w:name w:val="Table Grid"/>
    <w:basedOn w:val="TableNormal"/>
    <w:rsid w:val="00722E7E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PlainTable1">
    <w:name w:val="Plain Table 1"/>
    <w:basedOn w:val="TableNormal"/>
    <w:uiPriority w:val="41"/>
    <w:rsid w:val="00722E7E"/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BookTitle">
    <w:name w:val="Book Title"/>
    <w:basedOn w:val="DefaultParagraphFont"/>
    <w:uiPriority w:val="33"/>
    <w:qFormat/>
    <w:rsid w:val="00B66C78"/>
    <w:rPr>
      <w:rFonts w:ascii="Arial Narrow" w:hAnsi="Arial Narrow"/>
      <w:b/>
      <w:bCs/>
      <w:i/>
      <w:iCs/>
      <w:spacing w:val="5"/>
      <w:sz w:val="20"/>
    </w:rPr>
  </w:style>
  <w:style w:type="character" w:styleId="SubtleReference">
    <w:name w:val="Subtle Reference"/>
    <w:basedOn w:val="DefaultParagraphFont"/>
    <w:uiPriority w:val="31"/>
    <w:qFormat/>
    <w:rsid w:val="009D4503"/>
    <w:rPr>
      <w:rFonts w:ascii="Arial Narrow" w:hAnsi="Arial Narrow"/>
      <w:b w:val="false"/>
      <w:i w:val="false"/>
      <w:smallCaps/>
      <w:color w:val="5A5A5A" w:themeColor="text1" w:themeTint="A5"/>
      <w:sz w:val="20"/>
    </w:rPr>
  </w:style>
  <w:style w:type="character" w:styleId="IntenseEmphasis">
    <w:name w:val="Intense Emphasis"/>
    <w:basedOn w:val="DefaultParagraphFont"/>
    <w:uiPriority w:val="21"/>
    <w:qFormat/>
    <w:rsid w:val="00B66C78"/>
    <w:rPr>
      <w:b w:val="false"/>
      <w:i/>
      <w:iCs/>
      <w:color w:val="4F81BD" w:themeColor="accent1"/>
    </w:rPr>
  </w:style>
  <w:style w:type="paragraph" w:styleId="Normalweb0" w:customStyle="true">
    <w:name w:val="Normal web"/>
    <w:basedOn w:val="NormalWeb"/>
    <w:qFormat/>
    <w:rsid w:val="009261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617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8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96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146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814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945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0885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4240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3233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0777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0021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3648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1355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
<Relationships xmlns="http://schemas.openxmlformats.org/package/2006/relationships">
    <Relationship Target="header1.xml" Type="http://schemas.openxmlformats.org/officeDocument/2006/relationships/header" Id="rId8"/>
    <Relationship Target="styles.xml" Type="http://schemas.openxmlformats.org/officeDocument/2006/relationships/styles" Id="rId3"/>
    <Relationship Target="endnotes.xml" Type="http://schemas.openxmlformats.org/officeDocument/2006/relationships/endnotes" Id="rId7"/>
    <Relationship Target="theme/theme1.xml" Type="http://schemas.openxmlformats.org/officeDocument/2006/relationships/theme" Id="rId12"/>
    <Relationship Target="numbering.xml" Type="http://schemas.openxmlformats.org/officeDocument/2006/relationships/numbering" Id="rId2"/>
    <Relationship Target="../customXml/item1.xml" Type="http://schemas.openxmlformats.org/officeDocument/2006/relationships/customXml" Id="rId1"/>
    <Relationship Target="footnotes.xml" Type="http://schemas.openxmlformats.org/officeDocument/2006/relationships/footnotes" Id="rId6"/>
    <Relationship Target="fontTable.xml" Type="http://schemas.openxmlformats.org/officeDocument/2006/relationships/fontTable" Id="rId11"/>
    <Relationship Target="webSettings.xml" Type="http://schemas.openxmlformats.org/officeDocument/2006/relationships/webSettings" Id="rId5"/>
    <Relationship Target="header2.xml" Type="http://schemas.openxmlformats.org/officeDocument/2006/relationships/header" Id="rId10"/>
    <Relationship Target="settings.xml" Type="http://schemas.openxmlformats.org/officeDocument/2006/relationships/settings" Id="rId4"/>
    <Relationship Target="footer1.xml" Type="http://schemas.openxmlformats.org/officeDocument/2006/relationships/footer" Id="rId9"/>
    <Relationship Target="../chunk.html" Type="http://schemas.openxmlformats.org/officeDocument/2006/relationships/aFChunk" Id="rId13"/>
    <Relationship Target="../chunk2.html" Type="http://schemas.openxmlformats.org/officeDocument/2006/relationships/aFChunk" Id="rId14"/>
    <Relationship Target="../chunk3.html" Type="http://schemas.openxmlformats.org/officeDocument/2006/relationships/aFChunk" Id="rId15"/>
    <Relationship Target="../chunk4.html" Type="http://schemas.openxmlformats.org/officeDocument/2006/relationships/aFChunk" Id="rId16"/>
    <Relationship Target="diagrams/layout1.xml" Type="http://schemas.openxmlformats.org/officeDocument/2006/relationships/diagramLayout" Id="rId17"/>
    <Relationship Target="diagrams/data1.xml" Type="http://schemas.openxmlformats.org/officeDocument/2006/relationships/diagramData" Id="rId18"/>
    <Relationship Target="diagrams/colors1.xml" Type="http://schemas.openxmlformats.org/officeDocument/2006/relationships/diagramColors" Id="rId19"/>
    <Relationship Target="diagrams/quickStyle1.xml" Type="http://schemas.openxmlformats.org/officeDocument/2006/relationships/diagramQuickStyle" Id="rId20"/>
    <Relationship Target="../chunk5.html" Type="http://schemas.openxmlformats.org/officeDocument/2006/relationships/aFChunk" Id="rId21"/>
    <Relationship Target="diagrams/layout2.xml" Type="http://schemas.openxmlformats.org/officeDocument/2006/relationships/diagramLayout" Id="rId22"/>
    <Relationship Target="diagrams/data2.xml" Type="http://schemas.openxmlformats.org/officeDocument/2006/relationships/diagramData" Id="rId23"/>
    <Relationship Target="diagrams/colors2.xml" Type="http://schemas.openxmlformats.org/officeDocument/2006/relationships/diagramColors" Id="rId24"/>
    <Relationship Target="diagrams/quickStyle2.xml" Type="http://schemas.openxmlformats.org/officeDocument/2006/relationships/diagramQuickStyle" Id="rId25"/>
    <Relationship Target="../chunk6.html" Type="http://schemas.openxmlformats.org/officeDocument/2006/relationships/aFChunk" Id="rId26"/>
</Relationships>

</file>

<file path=word/_rels/header1.xml.rels><?xml version="1.0" encoding="UTF-8" standalone="yes"?>
<Relationships xmlns="http://schemas.openxmlformats.org/package/2006/relationships">
    <Relationship Target="media/image1.gif" Type="http://schemas.openxmlformats.org/officeDocument/2006/relationships/image" Id="rId1"/>
</Relationships>

</file>

<file path=word/_rels/header2.xml.rels><?xml version="1.0" encoding="UTF-8" standalone="yes"?>
<Relationships xmlns="http://schemas.openxmlformats.org/package/2006/relationships">
    <Relationship Target="media/image1.gif" Type="http://schemas.openxmlformats.org/officeDocument/2006/relationships/image" Id="rId1"/>
</Relationships>

</file>

<file path=word/_rels/settings.xml.rels><?xml version="1.0" encoding="UTF-8" standalone="yes"?>
<Relationships xmlns="http://schemas.openxmlformats.org/package/2006/relationships">
    <Relationship TargetMode="External" Target="file:///C:\Users\reilt\AppData\Roaming\Microsoft\Templates\WordMacroManagerDot.dot" Type="http://schemas.openxmlformats.org/officeDocument/2006/relationships/attachedTemplate" Id="rId1"/>
</Relationships>

</file>

<file path=word/diagrams/colors1.xml><?xml version="1.0" encoding="utf-8"?>
<dgm:colorsDef xmlns:r="http://schemas.openxmlformats.org/officeDocument/2006/relationships" xmlns:w="http://schemas.openxmlformats.org/wordprocessingml/2006/main" xmlns:w15="http://schemas.microsoft.com/office/word/2012/wordml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r="http://schemas.openxmlformats.org/officeDocument/2006/relationships" xmlns:w="http://schemas.openxmlformats.org/wordprocessingml/2006/main" xmlns:w15="http://schemas.microsoft.com/office/word/2012/wordml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r="http://schemas.openxmlformats.org/officeDocument/2006/relationships" xmlns:w="http://schemas.openxmlformats.org/wordprocessingml/2006/main" xmlns:w15="http://schemas.microsoft.com/office/word/2012/wordml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dgm:ptLst>
    <dgm:pt modelId="{B51985AF-4D32-498E-834E-55D8A91E0542}" type="doc">
      <dgm:prSet loTypeId="urn:microsoft.com/office/officeart/2005/8/layout/hChevron3" loCatId="process" qsTypeId="urn:microsoft.com/office/officeart/2005/8/quickstyle/simple1" qsCatId="simple" csTypeId="urn:microsoft.com/office/officeart/2005/8/colors/accent1_2" csCatId="accent1" phldr="true"/>
      <dgm:spPr/>
    </dgm:pt>
    <dgm:pt modelId="{3EEAA22E-CF2D-4086-B3D5-736CB5C61D9A}" type="parTrans" cxnId="{025AA2AB-A5D3-486E-B6C3-FCDA6498489A}">
      <dgm:prSet/>
      <dgm:spPr/>
      <dgm:t>
        <a:bodyPr/>
        <a:lstStyle/>
        <a:p>
          <a:endParaRPr lang="en-IN"/>
        </a:p>
      </dgm:t>
    </dgm:pt>
    <dgm:pt modelId="{02429ECF-B4A7-46C7-9458-108BD1451865}" type="sibTrans" cxnId="{025AA2AB-A5D3-486E-B6C3-FCDA6498489A}">
      <dgm:prSet/>
      <dgm:spPr/>
      <dgm:t>
        <a:bodyPr/>
        <a:lstStyle/>
        <a:p>
          <a:endParaRPr lang="en-IN"/>
        </a:p>
      </dgm:t>
    </dgm:pt>
    <dgm:pt modelId="{CF72E23D-3A6F-456A-BC26-EF9C19C6B398}" type="pres">
      <dgm:prSet presAssocID="{B51985AF-4D32-498E-834E-55D8A91E0542}" presName="Name0" presStyleCnt="0">
        <dgm:presLayoutVars>
          <dgm:dir/>
          <dgm:resizeHandles val="exact"/>
        </dgm:presLayoutVars>
      </dgm:prSet>
      <dgm:spPr/>
    </dgm:pt>
    <dgm:pt modelId="{EDA3D133-9B23-4085-91CD-09A9EEF8A663}" type="pres">
      <dgm:prSet presAssocID="{9358612D-C92D-43CE-8D65-A0B61FFCF3C3}" presName="parTxOnly" presStyleLbl="node1" presStyleIdx="0" presStyleCnt="1">
        <dgm:presLayoutVars>
          <dgm:bulletEnabled val="true"/>
        </dgm:presLayoutVars>
      </dgm:prSet>
      <dgm:spPr/>
    </dgm:pt>
    <dgm:pt modelId="100">
      <dgm:prSet phldrT="[Text]" custT="true"/>
      <dgm:spPr>
        <a:solidFill>
          <a:schemeClr val="bg1">
            <a:lumMod val="85000"/>
          </a:schemeClr>
        </a:solidFill>
      </dgm:spPr>
      <dgm:t>
        <a:bodyPr/>
        <a:lstStyle/>
        <a:p>
          <a:r>
            <a:rPr lang="en-IN" sz="1000" baseline="0">
              <a:solidFill>
                <a:srgbClr val="424579"/>
              </a:solidFill>
              <a:latin typeface="Open Sans" panose="020B0606030504020204" pitchFamily="34" charset="0"/>
              <a:ea typeface="Open Sans" panose="020B0606030504020204" pitchFamily="34" charset="0"/>
              <a:cs typeface="Open Sans" panose="020B0606030504020204" pitchFamily="34" charset="0"/>
            </a:rPr>
            <a:t>Event Setup</a:t>
          </a:r>
        </a:p>
      </dgm:t>
    </dgm:pt>
    <dgm:pt modelId="200" type="parTrans" cxnId="300">
      <dgm:prSet/>
      <dgm:spPr/>
      <dgm:t>
        <a:bodyPr/>
        <a:lstStyle/>
        <a:p>
          <a:endParaRPr lang="en-IN"/>
        </a:p>
      </dgm:t>
    </dgm:pt>
    <dgm:pt modelId="400" type="sibTrans" cxnId="500">
      <dgm:prSet/>
      <dgm:spPr/>
      <dgm:t>
        <a:bodyPr/>
        <a:lstStyle/>
        <a:p>
          <a:endParaRPr lang="en-IN"/>
        </a:p>
      </dgm:t>
    </dgm:pt>
    <dgm:pt modelId="101">
      <dgm:prSet phldrT="[Text]" custT="true"/>
      <dgm:spPr>
        <a:solidFill>
          <a:schemeClr val="bg1">
            <a:lumMod val="85000"/>
          </a:schemeClr>
        </a:solidFill>
      </dgm:spPr>
      <dgm:t>
        <a:bodyPr/>
        <a:lstStyle/>
        <a:p>
          <a:r>
            <a:rPr lang="en-IN" sz="1000" baseline="0">
              <a:solidFill>
                <a:srgbClr val="424579"/>
              </a:solidFill>
              <a:latin typeface="Open Sans" panose="020B0606030504020204" pitchFamily="34" charset="0"/>
              <a:ea typeface="Open Sans" panose="020B0606030504020204" pitchFamily="34" charset="0"/>
              <a:cs typeface="Open Sans" panose="020B0606030504020204" pitchFamily="34" charset="0"/>
            </a:rPr>
            <a:t>Inventory Management</a:t>
          </a:r>
        </a:p>
      </dgm:t>
    </dgm:pt>
    <dgm:pt modelId="201" type="parTrans" cxnId="301">
      <dgm:prSet/>
      <dgm:spPr/>
      <dgm:t>
        <a:bodyPr/>
        <a:lstStyle/>
        <a:p>
          <a:endParaRPr lang="en-IN"/>
        </a:p>
      </dgm:t>
    </dgm:pt>
    <dgm:pt modelId="401" type="sibTrans" cxnId="501">
      <dgm:prSet/>
      <dgm:spPr/>
      <dgm:t>
        <a:bodyPr/>
        <a:lstStyle/>
        <a:p>
          <a:endParaRPr lang="en-IN"/>
        </a:p>
      </dgm:t>
    </dgm:pt>
    <dgm:pt modelId="102">
      <dgm:prSet phldrT="[Text]" custT="true"/>
      <dgm:spPr>
        <a:solidFill>
          <a:schemeClr val="bg1">
            <a:lumMod val="85000"/>
          </a:schemeClr>
        </a:solidFill>
      </dgm:spPr>
      <dgm:t>
        <a:bodyPr/>
        <a:lstStyle/>
        <a:p>
          <a:r>
            <a:rPr lang="en-IN" sz="1000" baseline="0">
              <a:solidFill>
                <a:srgbClr val="424579"/>
              </a:solidFill>
              <a:latin typeface="Open Sans" panose="020B0606030504020204" pitchFamily="34" charset="0"/>
              <a:ea typeface="Open Sans" panose="020B0606030504020204" pitchFamily="34" charset="0"/>
              <a:cs typeface="Open Sans" panose="020B0606030504020204" pitchFamily="34" charset="0"/>
            </a:rPr>
            <a:t>Sales Monitoring</a:t>
          </a:r>
        </a:p>
      </dgm:t>
    </dgm:pt>
    <dgm:pt modelId="202" type="parTrans" cxnId="302">
      <dgm:prSet/>
      <dgm:spPr/>
      <dgm:t>
        <a:bodyPr/>
        <a:lstStyle/>
        <a:p>
          <a:endParaRPr lang="en-IN"/>
        </a:p>
      </dgm:t>
    </dgm:pt>
    <dgm:pt modelId="402" type="sibTrans" cxnId="502">
      <dgm:prSet/>
      <dgm:spPr/>
      <dgm:t>
        <a:bodyPr/>
        <a:lstStyle/>
        <a:p>
          <a:endParaRPr lang="en-IN"/>
        </a:p>
      </dgm:t>
    </dgm:pt>
    <dgm:pt modelId="103">
      <dgm:prSet phldrT="[Text]" custT="true"/>
      <dgm:spPr>
        <a:solidFill>
          <a:schemeClr val="bg1">
            <a:lumMod val="85000"/>
          </a:schemeClr>
        </a:solidFill>
      </dgm:spPr>
      <dgm:t>
        <a:bodyPr/>
        <a:lstStyle/>
        <a:p>
          <a:r>
            <a:rPr lang="en-IN" sz="1000" baseline="0">
              <a:solidFill>
                <a:srgbClr val="424579"/>
              </a:solidFill>
              <a:latin typeface="Open Sans" panose="020B0606030504020204" pitchFamily="34" charset="0"/>
              <a:ea typeface="Open Sans" panose="020B0606030504020204" pitchFamily="34" charset="0"/>
              <a:cs typeface="Open Sans" panose="020B0606030504020204" pitchFamily="34" charset="0"/>
            </a:rPr>
            <a:t>Customer Support</a:t>
          </a:r>
        </a:p>
      </dgm:t>
    </dgm:pt>
    <dgm:pt modelId="203" type="parTrans" cxnId="303">
      <dgm:prSet/>
      <dgm:spPr/>
      <dgm:t>
        <a:bodyPr/>
        <a:lstStyle/>
        <a:p>
          <a:endParaRPr lang="en-IN"/>
        </a:p>
      </dgm:t>
    </dgm:pt>
    <dgm:pt modelId="403" type="sibTrans" cxnId="503">
      <dgm:prSet/>
      <dgm:spPr/>
      <dgm:t>
        <a:bodyPr/>
        <a:lstStyle/>
        <a:p>
          <a:endParaRPr lang="en-IN"/>
        </a:p>
      </dgm:t>
    </dgm:pt>
  </dgm:ptLst>
  <dgm:cxnLst>
    <dgm:cxn modelId="{C5BB5626-C324-4140-823B-2EC541CDC176}" type="presOf" srcId="{9358612D-C92D-43CE-8D65-A0B61FFCF3C3}" destId="{EDA3D133-9B23-4085-91CD-09A9EEF8A663}" srcOrd="0" destOrd="0" presId="urn:microsoft.com/office/officeart/2005/8/layout/hChevron3"/>
    <dgm:cxn modelId="{91040867-3F97-48DB-8C70-EF0941B18929}" type="presOf" srcId="{B51985AF-4D32-498E-834E-55D8A91E0542}" destId="{CF72E23D-3A6F-456A-BC26-EF9C19C6B398}" srcOrd="0" destOrd="0" presId="urn:microsoft.com/office/officeart/2005/8/layout/hChevron3"/>
    <dgm:cxn modelId="{025AA2AB-A5D3-486E-B6C3-FCDA6498489A}" srcId="{B51985AF-4D32-498E-834E-55D8A91E0542}" destId="{9358612D-C92D-43CE-8D65-A0B61FFCF3C3}" srcOrd="0" destOrd="0" parTransId="{3EEAA22E-CF2D-4086-B3D5-736CB5C61D9A}" sibTransId="{02429ECF-B4A7-46C7-9458-108BD1451865}"/>
    <dgm:cxn modelId="{3C6D34E8-D82E-4BA9-99E4-E7A958F8B118}" type="presParOf" srcId="{CF72E23D-3A6F-456A-BC26-EF9C19C6B398}" destId="{EDA3D133-9B23-4085-91CD-09A9EEF8A663}" srcOrd="0" destOrd="0" presId="urn:microsoft.com/office/officeart/2005/8/layout/hChevron3"/>
  </dgm:cxnLst>
  <dgm:bg/>
  <dgm:whole/>
  <dgm:extLst>
    <a:ext uri="http://schemas.microsoft.com/office/drawing/2008/diagram">
      <dsp:dataModelExt relId="rId12" minVer="http://schemas.openxmlformats.org/drawingml/2006/diagram"/>
    </a:ext>
  </dgm:extLst>
</dgm:dataModel>
</file>

<file path=word/diagrams/data2.xml><?xml version="1.0" encoding="utf-8"?>
<dgm:dataModel xmlns:r="http://schemas.openxmlformats.org/officeDocument/2006/relationships" xmlns:w="http://schemas.openxmlformats.org/wordprocessingml/2006/main" xmlns:w15="http://schemas.microsoft.com/office/word/2012/wordml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dgm:ptLst>
    <dgm:pt modelId="{52BD0698-D4A9-47DA-91A6-5D6F1594C04C}" type="doc">
      <dgm:prSet loTypeId="urn:microsoft.com/office/officeart/2005/8/layout/chevron1" loCatId="process" qsTypeId="urn:microsoft.com/office/officeart/2005/8/quickstyle/simple1" qsCatId="simple" csTypeId="urn:microsoft.com/office/officeart/2005/8/colors/accent1_2" csCatId="accent1" phldr="true"/>
      <dgm:spPr/>
    </dgm:pt>
    <dgm:pt modelId="{5DE1857A-4F81-4A52-9EB5-D10BE7BF0C14}" type="parTrans" cxnId="{41B25FB6-9857-4C9C-A531-B376EA197636}">
      <dgm:prSet/>
      <dgm:spPr/>
      <dgm:t>
        <a:bodyPr/>
        <a:lstStyle/>
        <a:p>
          <a:endParaRPr lang="en-IN"/>
        </a:p>
      </dgm:t>
    </dgm:pt>
    <dgm:pt modelId="{41DE6869-7203-4CC9-BA18-2400D8DD296D}" type="sibTrans" cxnId="{41B25FB6-9857-4C9C-A531-B376EA197636}">
      <dgm:prSet/>
      <dgm:spPr/>
      <dgm:t>
        <a:bodyPr/>
        <a:lstStyle/>
        <a:p>
          <a:endParaRPr lang="en-IN"/>
        </a:p>
      </dgm:t>
    </dgm:pt>
    <dgm:pt modelId="{14442E99-4E18-4BBE-BFC8-7D6C0057FBEF}" type="pres">
      <dgm:prSet presAssocID="{52BD0698-D4A9-47DA-91A6-5D6F1594C04C}" presName="Name0" presStyleCnt="0">
        <dgm:presLayoutVars>
          <dgm:dir/>
          <dgm:animLvl val="lvl"/>
          <dgm:resizeHandles val="exact"/>
        </dgm:presLayoutVars>
      </dgm:prSet>
      <dgm:spPr/>
    </dgm:pt>
    <dgm:pt modelId="{37D95F3A-2C52-424F-88F1-D284E54FEC77}" type="pres">
      <dgm:prSet presAssocID="{9CC2125D-955E-43C9-A718-D09204A800EE}" presName="parTxOnly" presStyleLbl="node1" presStyleIdx="0" presStyleCnt="1">
        <dgm:presLayoutVars>
          <dgm:chMax val="0"/>
          <dgm:chPref val="0"/>
          <dgm:bulletEnabled val="true"/>
        </dgm:presLayoutVars>
      </dgm:prSet>
      <dgm:spPr/>
    </dgm:pt>
    <dgm:pt modelId="110">
      <dgm:prSet phldrT="[Text]" custT="true"/>
      <dgm:spPr>
        <a:solidFill>
          <a:schemeClr val="bg1">
            <a:lumMod val="85000"/>
          </a:schemeClr>
        </a:solidFill>
      </dgm:spPr>
      <dgm:t>
        <a:bodyPr/>
        <a:lstStyle/>
        <a:p>
          <a:r>
            <a:rPr lang="en-IN" sz="1000" baseline="0">
              <a:solidFill>
                <a:srgbClr val="424579"/>
              </a:solidFill>
              <a:latin typeface="Open Sans" panose="020B0606030504020204" pitchFamily="34" charset="0"/>
              <a:ea typeface="Open Sans" panose="020B0606030504020204" pitchFamily="34" charset="0"/>
              <a:cs typeface="Open Sans" panose="020B0606030504020204" pitchFamily="34" charset="0"/>
            </a:rPr>
            <a:t>Financial Closure</a:t>
          </a:r>
        </a:p>
      </dgm:t>
    </dgm:pt>
    <dgm:pt modelId="210" type="parTrans" cxnId="310">
      <dgm:prSet/>
      <dgm:spPr/>
      <dgm:t>
        <a:bodyPr/>
        <a:lstStyle/>
        <a:p>
          <a:endParaRPr lang="en-IN"/>
        </a:p>
      </dgm:t>
    </dgm:pt>
    <dgm:pt modelId="410" type="sibTrans" cxnId="510">
      <dgm:prSet/>
      <dgm:spPr/>
      <dgm:t>
        <a:bodyPr/>
        <a:lstStyle/>
        <a:p>
          <a:endParaRPr lang="en-IN"/>
        </a:p>
      </dgm:t>
    </dgm:pt>
    <dgm:pt modelId="111">
      <dgm:prSet phldrT="[Text]" custT="true"/>
      <dgm:spPr>
        <a:solidFill>
          <a:schemeClr val="bg1">
            <a:lumMod val="85000"/>
          </a:schemeClr>
        </a:solidFill>
      </dgm:spPr>
      <dgm:t>
        <a:bodyPr/>
        <a:lstStyle/>
        <a:p>
          <a:r>
            <a:rPr lang="en-IN" sz="1000" baseline="0">
              <a:solidFill>
                <a:srgbClr val="424579"/>
              </a:solidFill>
              <a:latin typeface="Open Sans" panose="020B0606030504020204" pitchFamily="34" charset="0"/>
              <a:ea typeface="Open Sans" panose="020B0606030504020204" pitchFamily="34" charset="0"/>
              <a:cs typeface="Open Sans" panose="020B0606030504020204" pitchFamily="34" charset="0"/>
            </a:rPr>
            <a:t>Process Review</a:t>
          </a:r>
        </a:p>
      </dgm:t>
    </dgm:pt>
    <dgm:pt modelId="211" type="parTrans" cxnId="311">
      <dgm:prSet/>
      <dgm:spPr/>
      <dgm:t>
        <a:bodyPr/>
        <a:lstStyle/>
        <a:p>
          <a:endParaRPr lang="en-IN"/>
        </a:p>
      </dgm:t>
    </dgm:pt>
    <dgm:pt modelId="411" type="sibTrans" cxnId="511">
      <dgm:prSet/>
      <dgm:spPr/>
      <dgm:t>
        <a:bodyPr/>
        <a:lstStyle/>
        <a:p>
          <a:endParaRPr lang="en-IN"/>
        </a:p>
      </dgm:t>
    </dgm:pt>
  </dgm:ptLst>
  <dgm:cxnLst>
    <dgm:cxn modelId="{190AA894-0872-4A3F-9891-3134BAEA8F01}" type="presOf" srcId="{9CC2125D-955E-43C9-A718-D09204A800EE}" destId="{37D95F3A-2C52-424F-88F1-D284E54FEC77}" srcOrd="0" destOrd="0" presId="urn:microsoft.com/office/officeart/2005/8/layout/chevron1"/>
    <dgm:cxn modelId="{41B25FB6-9857-4C9C-A531-B376EA197636}" srcId="{52BD0698-D4A9-47DA-91A6-5D6F1594C04C}" destId="{9CC2125D-955E-43C9-A718-D09204A800EE}" srcOrd="0" destOrd="0" parTransId="{5DE1857A-4F81-4A52-9EB5-D10BE7BF0C14}" sibTransId="{41DE6869-7203-4CC9-BA18-2400D8DD296D}"/>
    <dgm:cxn modelId="{088B9DEA-F0FE-419A-8E57-1B64039BC2FD}" type="presOf" srcId="{52BD0698-D4A9-47DA-91A6-5D6F1594C04C}" destId="{14442E99-4E18-4BBE-BFC8-7D6C0057FBEF}" srcOrd="0" destOrd="0" presId="urn:microsoft.com/office/officeart/2005/8/layout/chevron1"/>
    <dgm:cxn modelId="{8E16BA8B-364D-4AF3-8B52-BD692FE8FC11}" type="presParOf" srcId="{14442E99-4E18-4BBE-BFC8-7D6C0057FBEF}" destId="{37D95F3A-2C52-424F-88F1-D284E54FEC77}" srcOrd="0" destOrd="0" presId="urn:microsoft.com/office/officeart/2005/8/layout/chevron1"/>
  </dgm:cxnLst>
  <dgm:bg/>
  <dgm:whole/>
  <dgm:extLst>
    <a:ext uri="http://schemas.microsoft.com/office/drawing/2008/diagram">
      <dsp:dataModelExt relId="rId8" minVer="http://schemas.openxmlformats.org/drawingml/2006/diagram"/>
    </a:ext>
  </dgm:extLst>
</dgm:dataModel>
</file>

<file path=word/diagrams/layout1.xml><?xml version="1.0" encoding="utf-8"?>
<dgm:layoutDef xmlns:r="http://schemas.openxmlformats.org/officeDocument/2006/relationships" xmlns:w="http://schemas.openxmlformats.org/wordprocessingml/2006/main" xmlns:w15="http://schemas.microsoft.com/office/word/2012/wordml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uniqueId="urn:microsoft.com/office/officeart/2005/8/layout/hChevron3">
  <dgm:title val=""/>
  <dgm:desc val=""/>
  <dgm:catLst>
    <dgm:cat type="process" pri="10000"/>
  </dgm:catLst>
  <dgm:sampData useDef="true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 axis="" ptType="" hideLastTrans="" st="" cnt="" step="">
        <dgm:alg type="lin"/>
      </dgm:if>
      <dgm:else name="Name3">
        <dgm:alg type="lin">
          <dgm:param type="linDir" val="fromR"/>
        </dgm:alg>
      </dgm:else>
    </dgm:choose>
    <dgm:shape r:blip="">
      <dgm:adjLst/>
    </dgm:shape>
    <dgm:presOf axis="" ptType="" hideLastTrans="" st="" cnt="" step=""/>
    <dgm:choose name="Name4">
      <dgm:if name="Name5" func="maxDepth" op="gte" val="2" axis="root des" ptType="" hideLastTrans="" st="" cnt="" step="">
        <dgm:constrLst>
          <dgm:constr type="w" for="ch" forName="parAndChTx" refType="w"/>
          <dgm:constr op="equ" type="primFontSz" for="ch" ptType="node"/>
          <dgm:constr fact="-0.2" type="w" for="ch" forName="parAndChSpace" refType="w" refFor="ch" refForName="parAndChTx"/>
          <dgm:constr op="equ" type="w" for="ch" ptType="sibTrans"/>
        </dgm:constrLst>
        <dgm:ruleLst/>
        <dgm:forEach name="Name6" axis="ch" ptType="node" hideLastTrans="" st="" cnt="" step="">
          <dgm:layoutNode name="parAndChTx">
            <dgm:varLst>
              <dgm:bulletEnabled val="true"/>
            </dgm:varLst>
            <dgm:alg type="tx"/>
            <dgm:choose name="Name7">
              <dgm:if name="Name8" func="var" arg="dir" op="equ" val="norm" axis="" ptType="" hideLastTrans="" st="" cnt="" step="">
                <dgm:choose name="Name9">
                  <dgm:if name="Name10" func="pos" op="equ" val="1" axis="self" ptType="node" hideLastTrans="" st="" cnt="" step="">
                    <dgm:shape type="homePlate" r:blip="">
                      <dgm:adjLst>
                        <dgm:adj idx="1" val="0.25"/>
                      </dgm:adjLst>
                    </dgm:shape>
                    <dgm:presOf axis="desOrSelf" ptType="node" hideLastTrans="" st="" cnt="" step=""/>
                    <dgm:constrLst>
                      <dgm:constr op="equ" fact="0.8" type="h" refType="w"/>
                      <dgm:constr val="65.0" type="primFontSz"/>
                      <dgm:constr fact="0.2" type="tMarg" refType="primFontSz"/>
                      <dgm:constr fact="0.2" type="bMarg" refType="primFontSz"/>
                      <dgm:constr fact="0.1" type="lMarg" refType="w"/>
                      <dgm:constr fact="0.4" type="rMarg" refType="w"/>
                    </dgm:constrLst>
                  </dgm:if>
                  <dgm:else name="Name11">
                    <dgm:shape type="chevron" r:blip="">
                      <dgm:adjLst>
                        <dgm:adj idx="1" val="0.25"/>
                      </dgm:adjLst>
                    </dgm:shape>
                    <dgm:presOf axis="desOrSelf" ptType="node" hideLastTrans="" st="" cnt="" step=""/>
                    <dgm:constrLst>
                      <dgm:constr op="equ" fact="0.8" type="h" refType="w"/>
                      <dgm:constr val="65.0" type="primFontSz"/>
                      <dgm:constr fact="0.2" type="tMarg" refType="primFontSz"/>
                      <dgm:constr fact="0.2" type="bMarg" refType="primFontSz"/>
                      <dgm:constr fact="0.1" type="lMarg" refType="w"/>
                      <dgm:constr fact="0.1" type="rMarg" refType="w"/>
                    </dgm:constrLst>
                  </dgm:else>
                </dgm:choose>
              </dgm:if>
              <dgm:else name="Name12">
                <dgm:choose name="Name13">
                  <dgm:if name="Name14" func="pos" op="equ" val="1" axis="self" ptType="node" hideLastTrans="" st="" cnt="" step="">
                    <dgm:shape rot="180.0" type="homePlate" r:blip="">
                      <dgm:adjLst>
                        <dgm:adj idx="1" val="0.25"/>
                      </dgm:adjLst>
                    </dgm:shape>
                    <dgm:presOf axis="desOrSelf" ptType="node" hideLastTrans="" st="" cnt="" step=""/>
                    <dgm:constrLst>
                      <dgm:constr op="equ" fact="0.8" type="h" refType="w"/>
                      <dgm:constr val="65.0" type="primFontSz"/>
                      <dgm:constr fact="0.2" type="tMarg" refType="primFontSz"/>
                      <dgm:constr fact="0.2" type="bMarg" refType="primFontSz"/>
                      <dgm:constr fact="0.4" type="lMarg" refType="w"/>
                      <dgm:constr fact="0.1" type="rMarg" refType="w"/>
                    </dgm:constrLst>
                  </dgm:if>
                  <dgm:else name="Name15">
                    <dgm:shape rot="180.0" type="chevron" r:blip="">
                      <dgm:adjLst>
                        <dgm:adj idx="1" val="0.25"/>
                      </dgm:adjLst>
                    </dgm:shape>
                    <dgm:presOf axis="desOrSelf" ptType="node" hideLastTrans="" st="" cnt="" step=""/>
                    <dgm:constrLst>
                      <dgm:constr op="equ" fact="0.8" type="h" refType="w"/>
                      <dgm:constr val="65.0" type="primFontSz"/>
                      <dgm:constr fact="0.2" type="tMarg" refType="primFontSz"/>
                      <dgm:constr fact="0.2" type="bMarg" refType="primFontSz"/>
                      <dgm:constr fact="0.1" type="lMarg" refType="w"/>
                      <dgm:constr fact="0.1" type="rMarg" refType="w"/>
                    </dgm:constrLst>
                  </dgm:else>
                </dgm:choose>
              </dgm:else>
            </dgm:choose>
            <dgm:ruleLst>
              <dgm:rule val="5.0" fact="NaN" max="NaN" type="primFontSz"/>
            </dgm:ruleLst>
          </dgm:layoutNode>
          <dgm:forEach name="Name16" axis="followSib" ptType="sibTrans" hideLastTrans="" st="" cnt="1" step="">
            <dgm:layoutNode name="parAndChSpace">
              <dgm:alg type="sp"/>
              <dgm:shape r:blip="">
                <dgm:adjLst/>
              </dgm:shape>
              <dgm:presOf axis="" ptType="" hideLastTrans="" st="" cnt="" step=""/>
              <dgm:constrLst/>
              <dgm:ruleLst/>
            </dgm:layoutNode>
          </dgm:forEach>
        </dgm:forEach>
      </dgm:if>
      <dgm:else name="Name17">
        <dgm:constrLst>
          <dgm:constr type="w" for="ch" forName="parTxOnly" refType="w"/>
          <dgm:constr op="equ" type="primFontSz" for="ch" ptType="node"/>
          <dgm:constr fact="-0.2" type="w" for="ch" forName="parSpace" refType="w" refFor="ch" refForName="parTxOnly"/>
          <dgm:constr op="equ" type="w" for="ch" ptType="sibTrans"/>
        </dgm:constrLst>
        <dgm:ruleLst/>
        <dgm:forEach name="Name18" axis="ch" ptType="node" hideLastTrans="" st="" cnt="" step="">
          <dgm:layoutNode name="parTxOnly">
            <dgm:varLst>
              <dgm:bulletEnabled val="true"/>
            </dgm:varLst>
            <dgm:alg type="tx"/>
            <dgm:presOf axis="desOrSelf" ptType="node" hideLastTrans="" st="" cnt="" step=""/>
            <dgm:choose name="Name19">
              <dgm:if name="Name20" func="var" arg="dir" op="equ" val="norm" axis="" ptType="" hideLastTrans="" st="" cnt="" step="">
                <dgm:choose name="Name21">
                  <dgm:if name="Name22" func="pos" op="equ" val="1" axis="self" ptType="node" hideLastTrans="" st="" cnt="" step="">
                    <dgm:shape type="homePlate" r:blip="">
                      <dgm:adjLst/>
                    </dgm:shape>
                    <dgm:constrLst>
                      <dgm:constr op="equ" fact="0.4" type="h" refType="w"/>
                      <dgm:constr val="65.0" type="primFontSz"/>
                      <dgm:constr fact="0.21" type="tMarg" refType="primFontSz"/>
                      <dgm:constr fact="0.21" type="bMarg" refType="primFontSz"/>
                      <dgm:constr fact="0.42" type="lMarg" refType="primFontSz"/>
                      <dgm:constr fact="0.105" type="rMarg" refType="primFontSz"/>
                    </dgm:constrLst>
                  </dgm:if>
                  <dgm:else name="Name23">
                    <dgm:shape type="chevron" r:blip="">
                      <dgm:adjLst/>
                    </dgm:shape>
                    <dgm:constrLst>
                      <dgm:constr op="equ" fact="0.4" type="h" refType="w"/>
                      <dgm:constr val="65.0" type="primFontSz"/>
                      <dgm:constr fact="0.21" type="tMarg" refType="primFontSz"/>
                      <dgm:constr fact="0.21" type="bMarg" refType="primFontSz"/>
                      <dgm:constr fact="0.315" type="lMarg" refType="primFontSz"/>
                      <dgm:constr fact="0.105" type="rMarg" refType="primFontSz"/>
                    </dgm:constrLst>
                  </dgm:else>
                </dgm:choose>
              </dgm:if>
              <dgm:else name="Name24">
                <dgm:choose name="Name25">
                  <dgm:if name="Name26" func="pos" op="equ" val="1" axis="self" ptType="node" hideLastTrans="" st="" cnt="" step="">
                    <dgm:shape rot="180.0" type="homePlate" r:blip="">
                      <dgm:adjLst/>
                    </dgm:shape>
                    <dgm:constrLst>
                      <dgm:constr op="equ" fact="0.4" type="h" refType="w"/>
                      <dgm:constr val="65.0" type="primFontSz"/>
                      <dgm:constr fact="0.21" type="tMarg" refType="primFontSz"/>
                      <dgm:constr fact="0.21" type="bMarg" refType="primFontSz"/>
                      <dgm:constr fact="0.105" type="lMarg" refType="primFontSz"/>
                      <dgm:constr fact="0.42" type="rMarg" refType="primFontSz"/>
                    </dgm:constrLst>
                  </dgm:if>
                  <dgm:else name="Name27">
                    <dgm:shape rot="180.0" type="chevron" r:blip="">
                      <dgm:adjLst/>
                    </dgm:shape>
                    <dgm:constrLst>
                      <dgm:constr op="equ" fact="0.4" type="h" refType="w"/>
                      <dgm:constr val="65.0" type="primFontSz"/>
                      <dgm:constr fact="0.21" type="tMarg" refType="primFontSz"/>
                      <dgm:constr fact="0.21" type="bMarg" refType="primFontSz"/>
                      <dgm:constr fact="0.105" type="lMarg" refType="primFontSz"/>
                      <dgm:constr fact="0.315" type="rMarg" refType="primFontSz"/>
                    </dgm:constrLst>
                  </dgm:else>
                </dgm:choose>
              </dgm:else>
            </dgm:choose>
            <dgm:ruleLst>
              <dgm:rule val="5.0" fact="NaN" max="NaN" type="primFontSz"/>
            </dgm:ruleLst>
          </dgm:layoutNode>
          <dgm:forEach name="Name28" axis="followSib" ptType="sibTrans" hideLastTrans="" st="" cnt="1" step="">
            <dgm:layoutNode name="parSpace">
              <dgm:alg type="sp"/>
              <dgm:shape r:blip="">
                <dgm:adjLst/>
              </dgm:shape>
              <dgm:presOf axis="" ptType="" hideLastTrans="" st="" cnt="" step=""/>
              <dgm:constrLst/>
              <dgm:ruleLst/>
            </dgm:layoutNode>
          </dgm:forEach>
        </dgm:forEach>
      </dgm:else>
    </dgm:choose>
  </dgm:layoutNode>
</dgm:layoutDef>
</file>

<file path=word/diagrams/layout2.xml><?xml version="1.0" encoding="utf-8"?>
<dgm:layoutDef xmlns:r="http://schemas.openxmlformats.org/officeDocument/2006/relationships" xmlns:w="http://schemas.openxmlformats.org/wordprocessingml/2006/main" xmlns:w15="http://schemas.microsoft.com/office/word/2012/wordml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uniqueId="urn:microsoft.com/office/officeart/2005/8/layout/chevron1">
  <dgm:title val=""/>
  <dgm:desc val=""/>
  <dgm:catLst>
    <dgm:cat type="process" pri="9000"/>
  </dgm:catLst>
  <dgm:sampData useDef="true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animLvl val="lvl"/>
      <dgm:resizeHandles val="exact"/>
    </dgm:varLst>
    <dgm:choose name="Name1">
      <dgm:if name="Name2" func="var" arg="dir" op="equ" val="norm" axis="" ptType="" hideLastTrans="" st="" cnt="" step="">
        <dgm:alg type="lin"/>
      </dgm:if>
      <dgm:else name="Name3">
        <dgm:alg type="lin">
          <dgm:param type="linDir" val="fromR"/>
        </dgm:alg>
      </dgm:else>
    </dgm:choose>
    <dgm:shape r:blip="">
      <dgm:adjLst/>
    </dgm:shape>
    <dgm:presOf axis="" ptType="" hideLastTrans="" st="" cnt="" step=""/>
    <dgm:choose name="Name4">
      <dgm:if name="Name5" func="maxDepth" op="gte" val="2" axis="des" ptType="" hideLastTrans="" st="" cnt="" step="">
        <dgm:constrLst>
          <dgm:constr type="h" for="ch" forName="composite" refType="h"/>
          <dgm:constr type="w" for="ch" forName="composite" refType="w"/>
          <dgm:constr type="w" for="des" forName="parTx"/>
          <dgm:constr op="equ" type="h" for="des" forName="parTx"/>
          <dgm:constr type="w" for="des" forName="desTx"/>
          <dgm:constr op="equ" type="h" for="des" forName="desTx"/>
          <dgm:constr val="65.0" type="primFontSz" for="des" forName="parTx"/>
          <dgm:constr op="equ" type="secFontSz" for="des" forName="desTx" refType="primFontSz" refFor="des" refForName="parTx"/>
          <dgm:constr fact="1.5" type="h" for="des" forName="parTx" refType="primFontSz" refFor="des" refForName="parTx"/>
          <dgm:constr fact="0.5" type="h" for="des" forName="desTx" refType="primFontSz" refFor="des" refForName="parTx"/>
          <dgm:constr op="equ" val="-6.0" type="w" for="ch" forName="space"/>
        </dgm:constrLst>
        <dgm:ruleLst>
          <dgm:rule val="0.0" fact="NaN" max="NaN" type="w" for="ch" forName="composite"/>
          <dgm:rule val="5.0" fact="NaN" max="NaN" type="primFontSz" for="des" forName="parTx"/>
        </dgm:ruleLst>
        <dgm:forEach name="Name6" axis="ch" ptType="node" hideLastTrans="" st="" cnt="" step="">
          <dgm:layoutNode name="composite">
            <dgm:alg type="composite"/>
            <dgm:shape r:blip="">
              <dgm:adjLst/>
            </dgm:shape>
            <dgm:presOf axis="" ptType="" hideLastTrans="" st="" cnt="" step=""/>
            <dgm:choose name="Name7">
              <dgm:if name="Name8" func="var" arg="dir" op="equ" val="norm" axis="" ptType="" hideLastTrans="" st="" cnt="" step="">
                <dgm:constrLst>
                  <dgm:constr type="l" for="ch" forName="parTx"/>
                  <dgm:constr type="w" for="ch" forName="parTx" refType="w"/>
                  <dgm:constr type="t" for="ch" forName="parTx"/>
                  <dgm:constr type="l" for="ch" forName="desTx"/>
                  <dgm:constr fact="0.8" type="w" for="ch" forName="desTx" refType="w" refFor="ch" refForName="parTx"/>
                  <dgm:constr fact="1.125" type="t" for="ch" forName="desTx" refType="h" refFor="ch" refForName="parTx"/>
                </dgm:constrLst>
              </dgm:if>
              <dgm:else name="Name9">
                <dgm:constrLst>
                  <dgm:constr type="l" for="ch" forName="parTx"/>
                  <dgm:constr type="w" for="ch" forName="parTx" refType="w"/>
                  <dgm:constr type="t" for="ch" forName="parTx"/>
                  <dgm:constr fact="0.2" type="l" for="ch" forName="desTx" refType="w"/>
                  <dgm:constr fact="0.8" type="w" for="ch" forName="desTx" refType="w" refFor="ch" refForName="parTx"/>
                  <dgm:constr fact="1.125" type="t" for="ch" forName="desTx" refType="h" refFor="ch" refForName="parTx"/>
                </dgm:constrLst>
              </dgm:else>
            </dgm:choose>
            <dgm:ruleLst>
              <dgm:rule val="INF" fact="NaN" max="NaN" type="h"/>
            </dgm:ruleLst>
            <dgm:layoutNode name="parTx">
              <dgm:varLst>
                <dgm:chMax val="0"/>
                <dgm:chPref val="0"/>
                <dgm:bulletEnabled val="true"/>
              </dgm:varLst>
              <dgm:alg type="tx"/>
              <dgm:choose name="Name10">
                <dgm:if name="Name11" func="var" arg="dir" op="equ" val="norm" axis="" ptType="" hideLastTrans="" st="" cnt="" step="">
                  <dgm:shape type="chevron" r:blip="">
                    <dgm:adjLst/>
                  </dgm:shape>
                </dgm:if>
                <dgm:else name="Name12">
                  <dgm:shape rot="180.0" type="chevron" r:blip="">
                    <dgm:adjLst/>
                  </dgm:shape>
                </dgm:else>
              </dgm:choose>
              <dgm:presOf axis="self" ptType="node" hideLastTrans="" st="" cnt="" step=""/>
              <dgm:choose name="Name13">
                <dgm:if name="Name14" func="var" arg="dir" op="equ" val="norm" axis="" ptType="" hideLastTrans="" st="" cnt="" step="">
                  <dgm:constrLst>
                    <dgm:constr op="lte" fact="0.4" type="h" refType="w"/>
                    <dgm:constr type="h"/>
                    <dgm:constr fact="0.105" type="tMarg" refType="primFontSz"/>
                    <dgm:constr fact="0.105" type="bMarg" refType="primFontSz"/>
                    <dgm:constr fact="0.315" type="lMarg" refType="primFontSz"/>
                    <dgm:constr fact="0.105" type="rMarg" refType="primFontSz"/>
                  </dgm:constrLst>
                </dgm:if>
                <dgm:else name="Name15">
                  <dgm:constrLst>
                    <dgm:constr op="lte" fact="0.4" type="h" refType="w"/>
                    <dgm:constr type="h"/>
                    <dgm:constr fact="0.105" type="tMarg" refType="primFontSz"/>
                    <dgm:constr fact="0.105" type="bMarg" refType="primFontSz"/>
                    <dgm:constr fact="0.105" type="lMarg" refType="primFontSz"/>
                    <dgm:constr fact="0.315" type="rMarg" refType="primFontSz"/>
                  </dgm:constrLst>
                </dgm:else>
              </dgm:choose>
              <dgm:ruleLst>
                <dgm:rule val="INF" fact="NaN" max="NaN" type="h"/>
              </dgm:ruleLst>
            </dgm:layoutNode>
            <dgm:layoutNode name="desTx" styleLbl="revTx">
              <dgm:varLst>
                <dgm:bulletEnabled val="true"/>
              </dgm:varLst>
              <dgm:alg type="tx">
                <dgm:param type="stBulletLvl" val="1"/>
              </dgm:alg>
              <dgm:choose name="Name16">
                <dgm:if name="Name17" func="cnt" op="gte" val="1" axis="ch" ptType="node" hideLastTrans="" st="" cnt="" step="">
                  <dgm:shape type="rect" r:blip="">
                    <dgm:adjLst/>
                  </dgm:shape>
                </dgm:if>
                <dgm:else name="Name18">
                  <dgm:shape type="rect" r:blip="" hideGeom="true">
                    <dgm:adjLst/>
                  </dgm:shape>
                </dgm:else>
              </dgm:choose>
              <dgm:presOf axis="des" ptType="node" hideLastTrans="" st="" cnt="" step=""/>
              <dgm:constrLst>
                <dgm:constr val="65.0" type="secFontSz"/>
                <dgm:constr type="primFontSz" refType="secFontSz"/>
                <dgm:constr type="h"/>
                <dgm:constr type="tMarg"/>
                <dgm:constr type="bMarg"/>
                <dgm:constr type="rMarg"/>
                <dgm:constr type="lMarg"/>
              </dgm:constrLst>
              <dgm:ruleLst>
                <dgm:rule val="INF" fact="NaN" max="NaN" type="h"/>
              </dgm:ruleLst>
            </dgm:layoutNode>
          </dgm:layoutNode>
          <dgm:forEach name="Name19" axis="followSib" ptType="sibTrans" hideLastTrans="" st="" cnt="1" step="">
            <dgm:layoutNode name="space">
              <dgm:alg type="sp"/>
              <dgm:shape r:blip="">
                <dgm:adjLst/>
              </dgm:shape>
              <dgm:presOf axis="" ptType="" hideLastTrans="" st="" cnt="" step=""/>
              <dgm:constrLst/>
              <dgm:ruleLst/>
            </dgm:layoutNode>
          </dgm:forEach>
        </dgm:forEach>
      </dgm:if>
      <dgm:else name="Name20">
        <dgm:constrLst>
          <dgm:constr type="w" for="ch" forName="parTxOnly" refType="w"/>
          <dgm:constr op="equ" type="h" for="des" forName="parTxOnly"/>
          <dgm:constr op="equ" val="65.0" type="primFontSz" for="des" forName="parTxOnly"/>
          <dgm:constr fact="-0.1" type="w" for="ch" forName="parTxOnlySpace" refType="w" refFor="ch" refForName="parTxOnly"/>
        </dgm:constrLst>
        <dgm:ruleLst/>
        <dgm:forEach name="Name21" axis="ch" ptType="node" hideLastTrans="" st="" cnt="" step="">
          <dgm:layoutNode name="parTxOnly">
            <dgm:varLst>
              <dgm:chMax val="0"/>
              <dgm:chPref val="0"/>
              <dgm:bulletEnabled val="true"/>
            </dgm:varLst>
            <dgm:alg type="tx"/>
            <dgm:choose name="Name22">
              <dgm:if name="Name23" func="var" arg="dir" op="equ" val="norm" axis="" ptType="" hideLastTrans="" st="" cnt="" step="">
                <dgm:shape type="chevron" r:blip="">
                  <dgm:adjLst/>
                </dgm:shape>
              </dgm:if>
              <dgm:else name="Name24">
                <dgm:shape rot="180.0" type="chevron" r:blip="">
                  <dgm:adjLst/>
                </dgm:shape>
              </dgm:else>
            </dgm:choose>
            <dgm:presOf axis="self" ptType="node" hideLastTrans="" st="" cnt="" step=""/>
            <dgm:choose name="Name25">
              <dgm:if name="Name26" func="var" arg="dir" op="equ" val="norm" axis="" ptType="" hideLastTrans="" st="" cnt="" step="">
                <dgm:constrLst>
                  <dgm:constr op="equ" fact="0.4" type="h" refType="w"/>
                  <dgm:constr fact="0.105" type="tMarg" refType="primFontSz"/>
                  <dgm:constr fact="0.105" type="bMarg" refType="primFontSz"/>
                  <dgm:constr fact="0.315" type="lMarg" refType="primFontSz"/>
                  <dgm:constr fact="0.105" type="rMarg" refType="primFontSz"/>
                </dgm:constrLst>
              </dgm:if>
              <dgm:else name="Name27">
                <dgm:constrLst>
                  <dgm:constr op="equ" fact="0.4" type="h" refType="w"/>
                  <dgm:constr fact="0.105" type="tMarg" refType="primFontSz"/>
                  <dgm:constr fact="0.105" type="bMarg" refType="primFontSz"/>
                  <dgm:constr fact="0.105" type="lMarg" refType="primFontSz"/>
                  <dgm:constr fact="0.315" type="rMarg" refType="primFontSz"/>
                </dgm:constrLst>
              </dgm:else>
            </dgm:choose>
            <dgm:ruleLst>
              <dgm:rule val="5.0" fact="NaN" max="NaN" type="primFontSz"/>
            </dgm:ruleLst>
          </dgm:layoutNode>
          <dgm:forEach name="Name28" axis="followSib" ptType="sibTrans" hideLastTrans="" st="" cnt="1" step="">
            <dgm:layoutNode name="parTxOnlySpace">
              <dgm:alg type="sp"/>
              <dgm:shape r:blip="">
                <dgm:adjLst/>
              </dgm:shape>
              <dgm:presOf axis="" ptType="" hideLastTrans="" st="" cnt="" step=""/>
              <dgm:constrLst/>
              <dgm:ruleLst/>
            </dgm:layoutNode>
          </dgm:forEach>
        </dgm:forEach>
      </dgm:else>
    </dgm:choose>
  </dgm:layoutNode>
</dgm:layoutDef>
</file>

<file path=word/diagrams/quickStyle1.xml><?xml version="1.0" encoding="utf-8"?>
<dgm:styleDef xmlns:r="http://schemas.openxmlformats.org/officeDocument/2006/relationships" xmlns:w="http://schemas.openxmlformats.org/wordprocessingml/2006/main" xmlns:w15="http://schemas.microsoft.com/office/word/2012/wordml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r="http://schemas.openxmlformats.org/officeDocument/2006/relationships" xmlns:w="http://schemas.openxmlformats.org/wordprocessingml/2006/main" xmlns:w15="http://schemas.microsoft.com/office/word/2012/wordml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
<Relationships xmlns="http://schemas.openxmlformats.org/package/2006/relationships">
    <Relationship Target="itemProps1.xml" Type="http://schemas.openxmlformats.org/officeDocument/2006/relationships/customXmlProps" Id="rId1"/>
</Relationships>

</file>

<file path=customXml/item1.xml><?xml version="1.0" encoding="utf-8"?>
<b:Sources xmlns:r="http://schemas.openxmlformats.org/officeDocument/2006/relationships" xmlns:w="http://schemas.openxmlformats.org/wordprocessingml/2006/main" xmlns:w15="http://schemas.microsoft.com/office/word/2012/wordml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SelectedStyle="\APA.XSL" StyleName="APA"/>
</file>

<file path=customXml/itemProps1.xml><?xml version="1.0" encoding="utf-8"?>
<ds:datastoreItem xmlns:ds="http://schemas.openxmlformats.org/officeDocument/2006/customXml" ds:itemID="{7F3DF344-562E-4CF0-AB8E-F0FB1FE04E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C:\Users\reilt\AppData\Roaming\Microsoft\Templates\WordMacroManagerDot.dot</Template>
  <TotalTime>1352</TotalTime>
  <Pages>3</Pages>
  <Words>53</Words>
  <Characters>306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Pegasystems</Company>
  <LinksUpToDate>false</LinksUpToDate>
  <CharactersWithSpaces>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Pega</dc:creator>
  <cp:lastModifiedBy>Valupadasu, Rajesh</cp:lastModifiedBy>
  <cp:revision>140</cp:revision>
  <dcterms:created xsi:type="dcterms:W3CDTF">2017-09-07T06:14:00Z</dcterms:created>
  <dcterms:modified xsi:type="dcterms:W3CDTF">2023-03-09T16:24:00Z</dcterms:modified>
</cp:coreProperties>
</file>